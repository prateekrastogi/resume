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A011A4" w14:textId="77777777" w:rsidR="00FF3B31" w:rsidRDefault="002D4C3B" w:rsidP="001E4BEB">
      <w:pPr>
        <w:pStyle w:val="Title"/>
        <w:ind w:left="3600"/>
        <w:jc w:val="left"/>
        <w:rPr>
          <w:rFonts w:asciiTheme="majorHAnsi" w:hAnsiTheme="majorHAnsi"/>
          <w:color w:val="0070C0"/>
          <w:sz w:val="32"/>
          <w:szCs w:val="32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5400000" w14:scaled="0"/>
            </w14:gradFill>
          </w14:textFill>
        </w:rPr>
      </w:pPr>
      <w:r w:rsidRPr="009A2C2E">
        <w:rPr>
          <w:rFonts w:asciiTheme="majorHAnsi" w:hAnsiTheme="majorHAnsi"/>
          <w:noProof/>
          <w:color w:val="0070C0"/>
          <w:sz w:val="32"/>
          <w:szCs w:val="32"/>
          <w:lang w:val="en-IN" w:eastAsia="en-IN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5400000" w14:scaled="0"/>
            </w14:gradFill>
          </w14:textFill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FA011DB" wp14:editId="29554484">
                <wp:simplePos x="0" y="0"/>
                <wp:positionH relativeFrom="margin">
                  <wp:align>left</wp:align>
                </wp:positionH>
                <wp:positionV relativeFrom="margin">
                  <wp:align>top</wp:align>
                </wp:positionV>
                <wp:extent cx="0" cy="8869680"/>
                <wp:effectExtent l="38100" t="0" r="38100" b="45720"/>
                <wp:wrapNone/>
                <wp:docPr id="5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0" cy="8869680"/>
                        </a:xfrm>
                        <a:prstGeom prst="line">
                          <a:avLst/>
                        </a:prstGeom>
                        <a:noFill/>
                        <a:ln w="66675">
                          <a:solidFill>
                            <a:schemeClr val="tx2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6EF87A6" id="Line 2" o:spid="_x0000_s1026" style="position:absolute;flip:x;z-index:2517032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top;mso-position-vertical-relative:margin;mso-width-percent:0;mso-height-percent:0;mso-width-relative:page;mso-height-relative:page" from="0,0" to="0,69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" strokecolor="#2f5897 [3215]" strokeweight="5.25pt">
                <w10:wrap anchorx="margin" anchory="margin"/>
              </v:line>
            </w:pict>
          </mc:Fallback>
        </mc:AlternateContent>
      </w:r>
      <w:r w:rsidR="001E4BEB">
        <w:rPr>
          <w:rFonts w:asciiTheme="majorHAnsi" w:hAnsiTheme="majorHAnsi"/>
          <w:color w:val="0070C0"/>
          <w:sz w:val="32"/>
          <w:szCs w:val="32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5400000" w14:scaled="0"/>
            </w14:gradFill>
          </w14:textFill>
        </w:rPr>
        <w:t xml:space="preserve">     </w:t>
      </w:r>
      <w:r w:rsidR="00D400C4" w:rsidRPr="006201F6">
        <w:rPr>
          <w:rFonts w:asciiTheme="majorHAnsi" w:hAnsiTheme="majorHAnsi"/>
          <w:color w:val="234170" w:themeColor="text2" w:themeShade="BF"/>
          <w:sz w:val="32"/>
          <w:szCs w:val="32"/>
        </w:rPr>
        <w:t>Pratee</w:t>
      </w:r>
      <w:r w:rsidR="004234BA" w:rsidRPr="006201F6">
        <w:rPr>
          <w:rFonts w:asciiTheme="majorHAnsi" w:hAnsiTheme="majorHAnsi"/>
          <w:color w:val="234170" w:themeColor="text2" w:themeShade="BF"/>
          <w:sz w:val="32"/>
          <w:szCs w:val="32"/>
        </w:rPr>
        <w:t>k Rastogi</w:t>
      </w:r>
    </w:p>
    <w:p w14:paraId="7FA011A5" w14:textId="30AD07D6" w:rsidR="0096246F" w:rsidRDefault="00AC2122" w:rsidP="00FF3B31">
      <w:pPr>
        <w:pStyle w:val="Title"/>
        <w:rPr>
          <w:rFonts w:asciiTheme="majorHAnsi" w:hAnsiTheme="majorHAnsi"/>
          <w:color w:val="0070C0"/>
          <w:sz w:val="32"/>
          <w:szCs w:val="32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5400000" w14:scaled="0"/>
            </w14:gradFill>
          </w14:textFill>
        </w:rPr>
      </w:pPr>
      <w:r w:rsidRPr="00A94D12">
        <w:rPr>
          <w:noProof/>
          <w:color w:val="92D050"/>
          <w:sz w:val="28"/>
          <w:lang w:val="en-IN" w:eastAsia="en-IN"/>
        </w:rPr>
        <mc:AlternateContent>
          <mc:Choice Requires="wps">
            <w:drawing>
              <wp:inline distT="0" distB="0" distL="0" distR="0" wp14:anchorId="7FA011DF" wp14:editId="79126DA9">
                <wp:extent cx="5538470" cy="0"/>
                <wp:effectExtent l="0" t="0" r="24130" b="19050"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3847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52CB0373" id="Straight Connector 7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36.1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" strokecolor="#6076b4 [3204]" strokeweight=".5pt">
                <v:stroke joinstyle="miter"/>
                <w10:anchorlock/>
              </v:line>
            </w:pict>
          </mc:Fallback>
        </mc:AlternateContent>
      </w:r>
    </w:p>
    <w:p w14:paraId="7FA011A6" w14:textId="77777777" w:rsidR="00956917" w:rsidRPr="00EE08FB" w:rsidRDefault="00956917" w:rsidP="00FF3B31">
      <w:pPr>
        <w:pStyle w:val="Title"/>
        <w:rPr>
          <w:rFonts w:asciiTheme="majorHAnsi" w:hAnsiTheme="majorHAnsi"/>
          <w:color w:val="0070C0"/>
          <w:sz w:val="32"/>
          <w:szCs w:val="32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5400000" w14:scaled="0"/>
            </w14:gradFill>
          </w14:textFill>
        </w:rPr>
      </w:pPr>
    </w:p>
    <w:p w14:paraId="7FA011A7" w14:textId="25818E0C" w:rsidR="00933552" w:rsidRPr="00EE08FB" w:rsidRDefault="004234BA" w:rsidP="006F4284">
      <w:pPr>
        <w:pStyle w:val="Address"/>
        <w:tabs>
          <w:tab w:val="left" w:pos="1560"/>
          <w:tab w:val="left" w:pos="6521"/>
        </w:tabs>
        <w:ind w:left="0"/>
        <w:rPr>
          <w:rFonts w:asciiTheme="majorHAnsi" w:hAnsiTheme="majorHAnsi"/>
          <w:color w:val="FF0000"/>
          <w:sz w:val="24"/>
          <w:szCs w:val="24"/>
        </w:rPr>
      </w:pPr>
      <w:r w:rsidRPr="00EE08FB">
        <w:rPr>
          <w:rFonts w:asciiTheme="majorHAnsi" w:hAnsiTheme="majorHAnsi"/>
          <w:color w:val="FF0000"/>
          <w:sz w:val="24"/>
          <w:szCs w:val="24"/>
        </w:rPr>
        <w:t xml:space="preserve"> </w:t>
      </w:r>
      <w:r w:rsidR="00EF3DCF" w:rsidRPr="00EE08FB">
        <w:rPr>
          <w:rFonts w:asciiTheme="majorHAnsi" w:hAnsiTheme="majorHAnsi"/>
          <w:color w:val="FF0000"/>
          <w:sz w:val="24"/>
          <w:szCs w:val="24"/>
        </w:rPr>
        <w:t xml:space="preserve">     </w:t>
      </w:r>
      <w:r w:rsidR="00576359">
        <w:rPr>
          <w:rFonts w:asciiTheme="majorHAnsi" w:eastAsia="MS Mincho" w:hAnsiTheme="majorHAnsi"/>
          <w:sz w:val="24"/>
          <w:szCs w:val="24"/>
        </w:rPr>
        <w:t>192</w:t>
      </w:r>
      <w:r w:rsidR="0071619A">
        <w:rPr>
          <w:rFonts w:asciiTheme="majorHAnsi" w:eastAsia="MS Mincho" w:hAnsiTheme="majorHAnsi"/>
          <w:sz w:val="24"/>
          <w:szCs w:val="24"/>
        </w:rPr>
        <w:t>,</w:t>
      </w:r>
      <w:r w:rsidR="00F0166E">
        <w:rPr>
          <w:rFonts w:asciiTheme="majorHAnsi" w:eastAsia="MS Mincho" w:hAnsiTheme="majorHAnsi"/>
          <w:sz w:val="24"/>
          <w:szCs w:val="24"/>
        </w:rPr>
        <w:t xml:space="preserve"> </w:t>
      </w:r>
      <w:r w:rsidR="00576359">
        <w:rPr>
          <w:rFonts w:asciiTheme="majorHAnsi" w:eastAsia="MS Mincho" w:hAnsiTheme="majorHAnsi"/>
          <w:sz w:val="24"/>
          <w:szCs w:val="24"/>
        </w:rPr>
        <w:t>Peptech City</w:t>
      </w:r>
      <w:r w:rsidR="001D4CBB">
        <w:rPr>
          <w:rFonts w:asciiTheme="majorHAnsi" w:eastAsia="MS Mincho" w:hAnsiTheme="majorHAnsi"/>
          <w:sz w:val="24"/>
          <w:szCs w:val="24"/>
        </w:rPr>
        <w:t>,</w:t>
      </w:r>
      <w:r w:rsidR="001D4CBB" w:rsidRPr="00EE08FB">
        <w:rPr>
          <w:rFonts w:asciiTheme="majorHAnsi" w:eastAsia="MS Mincho" w:hAnsiTheme="majorHAnsi"/>
          <w:sz w:val="24"/>
          <w:szCs w:val="24"/>
        </w:rPr>
        <w:t xml:space="preserve">  </w:t>
      </w:r>
      <w:r w:rsidRPr="00EE08FB">
        <w:rPr>
          <w:rFonts w:asciiTheme="majorHAnsi" w:eastAsia="MS Mincho" w:hAnsiTheme="majorHAnsi"/>
          <w:sz w:val="24"/>
          <w:szCs w:val="24"/>
        </w:rPr>
        <w:t xml:space="preserve">    </w:t>
      </w:r>
      <w:r w:rsidR="00973D14">
        <w:rPr>
          <w:rFonts w:asciiTheme="majorHAnsi" w:eastAsia="MS Mincho" w:hAnsiTheme="majorHAnsi"/>
          <w:sz w:val="24"/>
          <w:szCs w:val="24"/>
        </w:rPr>
        <w:t xml:space="preserve">                         </w:t>
      </w:r>
      <w:r w:rsidRPr="00EE08FB">
        <w:rPr>
          <w:rFonts w:asciiTheme="majorHAnsi" w:eastAsia="MS Mincho" w:hAnsiTheme="majorHAnsi"/>
          <w:sz w:val="24"/>
          <w:szCs w:val="24"/>
        </w:rPr>
        <w:t xml:space="preserve">    </w:t>
      </w:r>
      <w:r w:rsidR="00973D14">
        <w:rPr>
          <w:rFonts w:asciiTheme="majorHAnsi" w:eastAsia="MS Mincho" w:hAnsiTheme="majorHAnsi"/>
          <w:sz w:val="24"/>
          <w:szCs w:val="24"/>
        </w:rPr>
        <w:t xml:space="preserve">  </w:t>
      </w:r>
      <w:r w:rsidR="00910978">
        <w:rPr>
          <w:rFonts w:asciiTheme="majorHAnsi" w:eastAsia="MS Mincho" w:hAnsiTheme="majorHAnsi"/>
          <w:sz w:val="24"/>
          <w:szCs w:val="24"/>
        </w:rPr>
        <w:tab/>
        <w:t xml:space="preserve">          </w:t>
      </w:r>
      <w:r w:rsidRPr="00EE08FB">
        <w:rPr>
          <w:rFonts w:asciiTheme="majorHAnsi" w:hAnsiTheme="majorHAnsi"/>
          <w:sz w:val="24"/>
          <w:szCs w:val="24"/>
        </w:rPr>
        <w:t>E</w:t>
      </w:r>
      <w:r w:rsidR="00A13CCF">
        <w:rPr>
          <w:rFonts w:asciiTheme="majorHAnsi" w:hAnsiTheme="majorHAnsi"/>
          <w:sz w:val="24"/>
          <w:szCs w:val="24"/>
        </w:rPr>
        <w:t>mail</w:t>
      </w:r>
      <w:r w:rsidRPr="00EE08FB">
        <w:rPr>
          <w:rFonts w:asciiTheme="majorHAnsi" w:hAnsiTheme="majorHAnsi"/>
          <w:sz w:val="24"/>
          <w:szCs w:val="24"/>
        </w:rPr>
        <w:t xml:space="preserve">: </w:t>
      </w:r>
      <w:hyperlink r:id="rId10" w:history="1">
        <w:r w:rsidR="00100CC6" w:rsidRPr="00EE08FB">
          <w:rPr>
            <w:rStyle w:val="Hyperlink"/>
            <w:rFonts w:asciiTheme="majorHAnsi" w:hAnsiTheme="majorHAnsi"/>
            <w:sz w:val="24"/>
            <w:szCs w:val="24"/>
          </w:rPr>
          <w:t>p.rastogi@outlook.com</w:t>
        </w:r>
      </w:hyperlink>
      <w:r w:rsidRPr="00EE08FB">
        <w:rPr>
          <w:rFonts w:asciiTheme="majorHAnsi" w:hAnsiTheme="majorHAnsi"/>
          <w:color w:val="00589A"/>
          <w:sz w:val="24"/>
          <w:szCs w:val="24"/>
          <w14:textFill>
            <w14:gradFill>
              <w14:gsLst>
                <w14:gs w14:pos="0">
                  <w14:srgbClr w14:val="00589A">
                    <w14:shade w14:val="30000"/>
                    <w14:satMod w14:val="115000"/>
                  </w14:srgbClr>
                </w14:gs>
                <w14:gs w14:pos="50000">
                  <w14:srgbClr w14:val="00589A">
                    <w14:shade w14:val="67500"/>
                    <w14:satMod w14:val="115000"/>
                  </w14:srgbClr>
                </w14:gs>
                <w14:gs w14:pos="100000">
                  <w14:srgbClr w14:val="00589A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 xml:space="preserve">       </w:t>
      </w:r>
    </w:p>
    <w:p w14:paraId="7FA011A8" w14:textId="53026838" w:rsidR="00544C8B" w:rsidRPr="00EE08FB" w:rsidRDefault="004234BA" w:rsidP="006F4284">
      <w:pPr>
        <w:pStyle w:val="Address"/>
        <w:tabs>
          <w:tab w:val="left" w:pos="3261"/>
        </w:tabs>
        <w:ind w:left="0"/>
        <w:rPr>
          <w:rFonts w:asciiTheme="majorHAnsi" w:eastAsia="MS Mincho" w:hAnsiTheme="majorHAnsi"/>
          <w:sz w:val="24"/>
          <w:szCs w:val="24"/>
        </w:rPr>
      </w:pPr>
      <w:r w:rsidRPr="00EE08FB">
        <w:rPr>
          <w:rFonts w:asciiTheme="majorHAnsi" w:hAnsiTheme="majorHAnsi"/>
          <w:color w:val="00B050"/>
          <w:sz w:val="24"/>
          <w:szCs w:val="24"/>
        </w:rPr>
        <w:t xml:space="preserve">      </w:t>
      </w:r>
      <w:r w:rsidR="00F16624">
        <w:rPr>
          <w:rFonts w:asciiTheme="majorHAnsi" w:eastAsia="MS Mincho" w:hAnsiTheme="majorHAnsi"/>
          <w:sz w:val="24"/>
          <w:szCs w:val="24"/>
        </w:rPr>
        <w:t>S</w:t>
      </w:r>
      <w:r w:rsidR="00576359">
        <w:rPr>
          <w:rFonts w:asciiTheme="majorHAnsi" w:eastAsia="MS Mincho" w:hAnsiTheme="majorHAnsi"/>
          <w:sz w:val="24"/>
          <w:szCs w:val="24"/>
        </w:rPr>
        <w:t>ohawal</w:t>
      </w:r>
      <w:r w:rsidR="00F16624">
        <w:rPr>
          <w:rFonts w:asciiTheme="majorHAnsi" w:eastAsia="MS Mincho" w:hAnsiTheme="majorHAnsi"/>
          <w:sz w:val="24"/>
          <w:szCs w:val="24"/>
        </w:rPr>
        <w:t>,</w:t>
      </w:r>
      <w:r w:rsidR="0071619A">
        <w:rPr>
          <w:rFonts w:asciiTheme="majorHAnsi" w:eastAsia="MS Mincho" w:hAnsiTheme="majorHAnsi"/>
          <w:sz w:val="24"/>
          <w:szCs w:val="24"/>
        </w:rPr>
        <w:t xml:space="preserve"> </w:t>
      </w:r>
      <w:r w:rsidR="00576359">
        <w:rPr>
          <w:rFonts w:asciiTheme="majorHAnsi" w:eastAsia="MS Mincho" w:hAnsiTheme="majorHAnsi"/>
          <w:sz w:val="24"/>
          <w:szCs w:val="24"/>
        </w:rPr>
        <w:t>Satna</w:t>
      </w:r>
      <w:r w:rsidR="00544C8B" w:rsidRPr="00EE08FB">
        <w:rPr>
          <w:rFonts w:asciiTheme="majorHAnsi" w:eastAsia="MS Mincho" w:hAnsiTheme="majorHAnsi"/>
          <w:sz w:val="24"/>
          <w:szCs w:val="24"/>
        </w:rPr>
        <w:t>,</w:t>
      </w:r>
      <w:r w:rsidR="00981CA2" w:rsidRPr="00EE08FB">
        <w:rPr>
          <w:rFonts w:asciiTheme="majorHAnsi" w:eastAsia="MS Mincho" w:hAnsiTheme="majorHAnsi"/>
          <w:sz w:val="24"/>
          <w:szCs w:val="24"/>
        </w:rPr>
        <w:tab/>
      </w:r>
      <w:r w:rsidR="00981CA2" w:rsidRPr="00EE08FB">
        <w:rPr>
          <w:rFonts w:asciiTheme="majorHAnsi" w:eastAsia="MS Mincho" w:hAnsiTheme="majorHAnsi"/>
          <w:sz w:val="24"/>
          <w:szCs w:val="24"/>
        </w:rPr>
        <w:tab/>
      </w:r>
      <w:r w:rsidR="00981CA2" w:rsidRPr="00EE08FB">
        <w:rPr>
          <w:rFonts w:asciiTheme="majorHAnsi" w:eastAsia="MS Mincho" w:hAnsiTheme="majorHAnsi"/>
          <w:sz w:val="24"/>
          <w:szCs w:val="24"/>
        </w:rPr>
        <w:tab/>
      </w:r>
      <w:r w:rsidR="00981CA2" w:rsidRPr="00EE08FB">
        <w:rPr>
          <w:rFonts w:asciiTheme="majorHAnsi" w:eastAsia="MS Mincho" w:hAnsiTheme="majorHAnsi"/>
          <w:sz w:val="24"/>
          <w:szCs w:val="24"/>
        </w:rPr>
        <w:tab/>
      </w:r>
      <w:r w:rsidR="00981CA2" w:rsidRPr="00EE08FB">
        <w:rPr>
          <w:rFonts w:asciiTheme="majorHAnsi" w:eastAsia="MS Mincho" w:hAnsiTheme="majorHAnsi"/>
          <w:sz w:val="24"/>
          <w:szCs w:val="24"/>
        </w:rPr>
        <w:tab/>
        <w:t xml:space="preserve">      </w:t>
      </w:r>
      <w:r w:rsidR="00E60A76">
        <w:rPr>
          <w:rFonts w:asciiTheme="majorHAnsi" w:eastAsia="MS Mincho" w:hAnsiTheme="majorHAnsi"/>
          <w:sz w:val="24"/>
          <w:szCs w:val="24"/>
        </w:rPr>
        <w:tab/>
        <w:t xml:space="preserve">           </w:t>
      </w:r>
      <w:r w:rsidR="00A13CCF">
        <w:rPr>
          <w:rFonts w:asciiTheme="majorHAnsi" w:eastAsia="MS Mincho" w:hAnsiTheme="majorHAnsi"/>
          <w:sz w:val="24"/>
          <w:szCs w:val="24"/>
        </w:rPr>
        <w:t>Phone</w:t>
      </w:r>
      <w:r w:rsidR="00D93A27">
        <w:rPr>
          <w:rFonts w:asciiTheme="majorHAnsi" w:eastAsia="MS Mincho" w:hAnsiTheme="majorHAnsi"/>
          <w:sz w:val="24"/>
          <w:szCs w:val="24"/>
        </w:rPr>
        <w:t>: (+91)90856</w:t>
      </w:r>
      <w:r w:rsidR="00981CA2" w:rsidRPr="00EE08FB">
        <w:rPr>
          <w:rFonts w:asciiTheme="majorHAnsi" w:eastAsia="MS Mincho" w:hAnsiTheme="majorHAnsi"/>
          <w:sz w:val="24"/>
          <w:szCs w:val="24"/>
        </w:rPr>
        <w:t>66650</w:t>
      </w:r>
    </w:p>
    <w:p w14:paraId="7FA011A9" w14:textId="044B9EE5" w:rsidR="000B0F62" w:rsidRPr="00EE08FB" w:rsidRDefault="007533D8" w:rsidP="006F4284">
      <w:pPr>
        <w:pStyle w:val="Address"/>
        <w:tabs>
          <w:tab w:val="left" w:pos="3261"/>
        </w:tabs>
        <w:ind w:left="0"/>
        <w:rPr>
          <w:rFonts w:asciiTheme="majorHAnsi" w:eastAsia="MS Mincho" w:hAnsiTheme="majorHAnsi"/>
          <w:sz w:val="24"/>
          <w:szCs w:val="24"/>
        </w:rPr>
      </w:pPr>
      <w:r>
        <w:rPr>
          <w:rFonts w:asciiTheme="majorHAnsi" w:eastAsia="MS Mincho" w:hAnsiTheme="majorHAnsi"/>
          <w:sz w:val="24"/>
          <w:szCs w:val="24"/>
        </w:rPr>
        <w:t xml:space="preserve">      </w:t>
      </w:r>
      <w:r w:rsidR="001D4CBB" w:rsidRPr="00EE08FB">
        <w:rPr>
          <w:rFonts w:asciiTheme="majorHAnsi" w:eastAsia="MS Mincho" w:hAnsiTheme="majorHAnsi"/>
          <w:sz w:val="24"/>
          <w:szCs w:val="24"/>
        </w:rPr>
        <w:t xml:space="preserve">India, </w:t>
      </w:r>
      <w:r w:rsidR="001D4CBB">
        <w:rPr>
          <w:rFonts w:asciiTheme="majorHAnsi" w:eastAsia="MS Mincho" w:hAnsiTheme="majorHAnsi"/>
          <w:sz w:val="24"/>
          <w:szCs w:val="24"/>
        </w:rPr>
        <w:t xml:space="preserve">  </w:t>
      </w:r>
      <w:r w:rsidR="000B0F62" w:rsidRPr="00EE08FB">
        <w:rPr>
          <w:rFonts w:asciiTheme="majorHAnsi" w:eastAsia="MS Mincho" w:hAnsiTheme="majorHAnsi"/>
          <w:sz w:val="24"/>
          <w:szCs w:val="24"/>
        </w:rPr>
        <w:t xml:space="preserve">                                                                  </w:t>
      </w:r>
      <w:r w:rsidR="00B217EB" w:rsidRPr="00EE08FB">
        <w:rPr>
          <w:rFonts w:asciiTheme="majorHAnsi" w:eastAsia="MS Mincho" w:hAnsiTheme="majorHAnsi"/>
          <w:sz w:val="24"/>
          <w:szCs w:val="24"/>
        </w:rPr>
        <w:t xml:space="preserve">       </w:t>
      </w:r>
      <w:r w:rsidR="00B71CF8" w:rsidRPr="00EE08FB">
        <w:rPr>
          <w:rFonts w:asciiTheme="majorHAnsi" w:eastAsia="MS Mincho" w:hAnsiTheme="majorHAnsi"/>
          <w:sz w:val="24"/>
          <w:szCs w:val="24"/>
        </w:rPr>
        <w:t xml:space="preserve">         </w:t>
      </w:r>
      <w:r w:rsidR="00910978">
        <w:rPr>
          <w:rFonts w:asciiTheme="majorHAnsi" w:eastAsia="MS Mincho" w:hAnsiTheme="majorHAnsi"/>
          <w:sz w:val="24"/>
          <w:szCs w:val="24"/>
        </w:rPr>
        <w:t xml:space="preserve">     </w:t>
      </w:r>
      <w:r w:rsidR="00F16624">
        <w:rPr>
          <w:rFonts w:asciiTheme="majorHAnsi" w:eastAsia="MS Mincho" w:hAnsiTheme="majorHAnsi"/>
          <w:sz w:val="24"/>
          <w:szCs w:val="24"/>
        </w:rPr>
        <w:t xml:space="preserve">                         </w:t>
      </w:r>
      <w:r w:rsidR="001D31EC">
        <w:rPr>
          <w:rFonts w:asciiTheme="majorHAnsi" w:eastAsia="MS Mincho" w:hAnsiTheme="majorHAnsi"/>
          <w:sz w:val="24"/>
          <w:szCs w:val="24"/>
        </w:rPr>
        <w:t xml:space="preserve"> </w:t>
      </w:r>
      <w:r w:rsidR="00FE3FA3">
        <w:rPr>
          <w:rFonts w:asciiTheme="majorHAnsi" w:eastAsia="MS Mincho" w:hAnsiTheme="majorHAnsi"/>
          <w:sz w:val="24"/>
          <w:szCs w:val="24"/>
        </w:rPr>
        <w:t xml:space="preserve"> </w:t>
      </w:r>
      <w:r w:rsidR="00A13CCF">
        <w:rPr>
          <w:rFonts w:asciiTheme="majorHAnsi" w:eastAsia="MS Mincho" w:hAnsiTheme="majorHAnsi"/>
          <w:sz w:val="24"/>
          <w:szCs w:val="24"/>
        </w:rPr>
        <w:t>DOB</w:t>
      </w:r>
      <w:r w:rsidR="00B71CF8" w:rsidRPr="00EE08FB">
        <w:rPr>
          <w:rFonts w:asciiTheme="majorHAnsi" w:eastAsia="MS Mincho" w:hAnsiTheme="majorHAnsi"/>
          <w:sz w:val="24"/>
          <w:szCs w:val="24"/>
        </w:rPr>
        <w:t>: 09/09</w:t>
      </w:r>
      <w:r w:rsidR="000B0F62" w:rsidRPr="00EE08FB">
        <w:rPr>
          <w:rFonts w:asciiTheme="majorHAnsi" w:eastAsia="MS Mincho" w:hAnsiTheme="majorHAnsi"/>
          <w:sz w:val="24"/>
          <w:szCs w:val="24"/>
        </w:rPr>
        <w:t>/1993</w:t>
      </w:r>
    </w:p>
    <w:p w14:paraId="7FA011AA" w14:textId="6400829B" w:rsidR="00933552" w:rsidRDefault="000B0F62" w:rsidP="006F4284">
      <w:pPr>
        <w:pStyle w:val="Address"/>
        <w:tabs>
          <w:tab w:val="left" w:pos="3261"/>
        </w:tabs>
        <w:ind w:left="0"/>
        <w:rPr>
          <w:rFonts w:asciiTheme="majorHAnsi" w:eastAsia="MS Mincho" w:hAnsiTheme="majorHAnsi"/>
          <w:sz w:val="24"/>
          <w:szCs w:val="24"/>
        </w:rPr>
      </w:pPr>
      <w:r w:rsidRPr="00EE08FB">
        <w:rPr>
          <w:rFonts w:asciiTheme="majorHAnsi" w:eastAsia="MS Mincho" w:hAnsiTheme="majorHAnsi"/>
          <w:sz w:val="24"/>
          <w:szCs w:val="24"/>
        </w:rPr>
        <w:t xml:space="preserve">      </w:t>
      </w:r>
      <w:r w:rsidR="00576359">
        <w:rPr>
          <w:rFonts w:asciiTheme="majorHAnsi" w:eastAsia="MS Mincho" w:hAnsiTheme="majorHAnsi"/>
          <w:sz w:val="24"/>
          <w:szCs w:val="24"/>
        </w:rPr>
        <w:t>485441</w:t>
      </w:r>
      <w:r w:rsidRPr="00EE08FB">
        <w:rPr>
          <w:rFonts w:asciiTheme="majorHAnsi" w:eastAsia="MS Mincho" w:hAnsiTheme="majorHAnsi"/>
          <w:sz w:val="24"/>
          <w:szCs w:val="24"/>
        </w:rPr>
        <w:t xml:space="preserve">                     </w:t>
      </w:r>
      <w:r w:rsidR="004234BA" w:rsidRPr="00EE08FB">
        <w:rPr>
          <w:rFonts w:asciiTheme="majorHAnsi" w:eastAsia="MS Mincho" w:hAnsiTheme="majorHAnsi"/>
          <w:sz w:val="24"/>
          <w:szCs w:val="24"/>
        </w:rPr>
        <w:t xml:space="preserve">                                               </w:t>
      </w:r>
      <w:r w:rsidR="00981CA2" w:rsidRPr="00EE08FB">
        <w:rPr>
          <w:rFonts w:asciiTheme="majorHAnsi" w:eastAsia="MS Mincho" w:hAnsiTheme="majorHAnsi"/>
          <w:sz w:val="24"/>
          <w:szCs w:val="24"/>
        </w:rPr>
        <w:t xml:space="preserve">       </w:t>
      </w:r>
      <w:r w:rsidR="003512D4" w:rsidRPr="00EE08FB">
        <w:rPr>
          <w:rFonts w:asciiTheme="majorHAnsi" w:eastAsia="MS Mincho" w:hAnsiTheme="majorHAnsi"/>
          <w:sz w:val="24"/>
          <w:szCs w:val="24"/>
        </w:rPr>
        <w:tab/>
      </w:r>
      <w:r w:rsidR="008107F4">
        <w:rPr>
          <w:rFonts w:asciiTheme="majorHAnsi" w:eastAsia="MS Mincho" w:hAnsiTheme="majorHAnsi"/>
          <w:sz w:val="24"/>
          <w:szCs w:val="24"/>
        </w:rPr>
        <w:t xml:space="preserve">        </w:t>
      </w:r>
      <w:r w:rsidR="00A13CCF">
        <w:rPr>
          <w:rFonts w:asciiTheme="majorHAnsi" w:eastAsia="MS Mincho" w:hAnsiTheme="majorHAnsi"/>
          <w:sz w:val="24"/>
          <w:szCs w:val="24"/>
        </w:rPr>
        <w:tab/>
        <w:t xml:space="preserve">      </w:t>
      </w:r>
      <w:r w:rsidR="00910978">
        <w:rPr>
          <w:rFonts w:asciiTheme="majorHAnsi" w:eastAsia="MS Mincho" w:hAnsiTheme="majorHAnsi"/>
          <w:sz w:val="24"/>
          <w:szCs w:val="24"/>
        </w:rPr>
        <w:t xml:space="preserve">     </w:t>
      </w:r>
      <w:r w:rsidR="00C21FAE" w:rsidRPr="00EE08FB">
        <w:rPr>
          <w:rFonts w:asciiTheme="majorHAnsi" w:eastAsia="MS Mincho" w:hAnsiTheme="majorHAnsi"/>
          <w:sz w:val="24"/>
          <w:szCs w:val="24"/>
        </w:rPr>
        <w:t>Nationality: Indian</w:t>
      </w:r>
    </w:p>
    <w:p w14:paraId="7FA011AB" w14:textId="77777777" w:rsidR="00C807B0" w:rsidRPr="00EE08FB" w:rsidRDefault="00C807B0" w:rsidP="006F4284">
      <w:pPr>
        <w:pStyle w:val="Address"/>
        <w:tabs>
          <w:tab w:val="left" w:pos="3261"/>
        </w:tabs>
        <w:ind w:left="0"/>
        <w:rPr>
          <w:rFonts w:asciiTheme="majorHAnsi" w:eastAsia="MS Mincho" w:hAnsiTheme="majorHAnsi"/>
          <w:sz w:val="24"/>
          <w:szCs w:val="24"/>
        </w:rPr>
      </w:pPr>
    </w:p>
    <w:p w14:paraId="7FA011AC" w14:textId="0FDFBF87" w:rsidR="0082568E" w:rsidRPr="00BF36B0" w:rsidRDefault="0070417E" w:rsidP="003A248A">
      <w:pPr>
        <w:pStyle w:val="Address"/>
        <w:tabs>
          <w:tab w:val="center" w:pos="5310"/>
        </w:tabs>
        <w:rPr>
          <w:rFonts w:eastAsia="MS Mincho"/>
          <w:sz w:val="24"/>
          <w:szCs w:val="24"/>
        </w:rPr>
      </w:pPr>
      <w:r w:rsidRPr="00BF36B0">
        <w:rPr>
          <w:rFonts w:eastAsia="MS Mincho"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A011E1" wp14:editId="7FA011E2">
                <wp:simplePos x="0" y="0"/>
                <wp:positionH relativeFrom="margin">
                  <wp:align>center</wp:align>
                </wp:positionH>
                <wp:positionV relativeFrom="paragraph">
                  <wp:posOffset>143510</wp:posOffset>
                </wp:positionV>
                <wp:extent cx="7086600" cy="0"/>
                <wp:effectExtent l="38100" t="38100" r="0" b="38100"/>
                <wp:wrapNone/>
                <wp:docPr id="1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7086600" cy="0"/>
                        </a:xfrm>
                        <a:prstGeom prst="line">
                          <a:avLst/>
                        </a:prstGeom>
                        <a:noFill/>
                        <a:ln w="66675">
                          <a:solidFill>
                            <a:schemeClr val="tx2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7602CB" id="Line 3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11.3pt" to="558pt,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" strokecolor="#2f5897 [3215]" strokeweight="5.25pt">
                <w10:wrap anchorx="margin"/>
              </v:line>
            </w:pict>
          </mc:Fallback>
        </mc:AlternateContent>
      </w:r>
      <w:r w:rsidR="004234BA" w:rsidRPr="00BF36B0">
        <w:rPr>
          <w:rFonts w:eastAsia="MS Mincho"/>
          <w:sz w:val="24"/>
          <w:szCs w:val="24"/>
        </w:rPr>
        <w:t xml:space="preserve">   </w:t>
      </w:r>
      <w:r w:rsidR="003A248A">
        <w:rPr>
          <w:rFonts w:eastAsia="MS Mincho"/>
          <w:sz w:val="24"/>
          <w:szCs w:val="24"/>
        </w:rPr>
        <w:tab/>
      </w:r>
    </w:p>
    <w:p w14:paraId="7FA011AD" w14:textId="77777777" w:rsidR="00C80B2A" w:rsidRPr="009A1B61" w:rsidRDefault="004234BA" w:rsidP="009A1B61">
      <w:pPr>
        <w:pStyle w:val="Address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</w:t>
      </w:r>
    </w:p>
    <w:p w14:paraId="3023C05F" w14:textId="77777777" w:rsidR="00282E59" w:rsidRPr="003D582D" w:rsidRDefault="00282E59" w:rsidP="00282E59">
      <w:pPr>
        <w:pStyle w:val="ResumeHeadings"/>
        <w:rPr>
          <w:b w:val="0"/>
          <w:sz w:val="32"/>
          <w:szCs w:val="32"/>
        </w:rPr>
      </w:pPr>
      <w:r w:rsidRPr="00851DAE">
        <w:rPr>
          <w:rFonts w:asciiTheme="majorHAnsi" w:hAnsiTheme="majorHAnsi"/>
          <w:sz w:val="32"/>
          <w:szCs w:val="32"/>
        </w:rPr>
        <w:t>Education</w:t>
      </w:r>
    </w:p>
    <w:p w14:paraId="6697CE68" w14:textId="77777777" w:rsidR="00282E59" w:rsidRDefault="00282E59" w:rsidP="00282E59">
      <w:pPr>
        <w:pStyle w:val="BulletPoints"/>
        <w:numPr>
          <w:ilvl w:val="0"/>
          <w:numId w:val="0"/>
        </w:numPr>
        <w:ind w:left="360"/>
      </w:pPr>
    </w:p>
    <w:p w14:paraId="68D65A13" w14:textId="77777777" w:rsidR="00282E59" w:rsidRDefault="00282E59" w:rsidP="00282E59">
      <w:pPr>
        <w:pStyle w:val="BulletPoints"/>
        <w:numPr>
          <w:ilvl w:val="0"/>
          <w:numId w:val="30"/>
        </w:numPr>
        <w:rPr>
          <w:sz w:val="24"/>
          <w:szCs w:val="24"/>
        </w:rPr>
      </w:pPr>
      <w:r w:rsidRPr="00273A77">
        <w:rPr>
          <w:sz w:val="24"/>
          <w:szCs w:val="24"/>
        </w:rPr>
        <w:t>C</w:t>
      </w:r>
      <w:r>
        <w:rPr>
          <w:sz w:val="24"/>
          <w:szCs w:val="24"/>
        </w:rPr>
        <w:t>onferred</w:t>
      </w:r>
      <w:r w:rsidRPr="00273A77">
        <w:rPr>
          <w:sz w:val="24"/>
          <w:szCs w:val="24"/>
        </w:rPr>
        <w:t xml:space="preserve"> Bachelor of Technology in Compu</w:t>
      </w:r>
      <w:r>
        <w:rPr>
          <w:sz w:val="24"/>
          <w:szCs w:val="24"/>
        </w:rPr>
        <w:t>ter Science and Engineering by</w:t>
      </w:r>
      <w:r w:rsidRPr="00273A77">
        <w:rPr>
          <w:sz w:val="24"/>
          <w:szCs w:val="24"/>
        </w:rPr>
        <w:t xml:space="preserve"> IIT Guwahati </w:t>
      </w:r>
      <w:r>
        <w:rPr>
          <w:sz w:val="24"/>
          <w:szCs w:val="24"/>
        </w:rPr>
        <w:t>(</w:t>
      </w:r>
      <w:r w:rsidRPr="00273A77">
        <w:rPr>
          <w:sz w:val="24"/>
          <w:szCs w:val="24"/>
        </w:rPr>
        <w:t>Indian Institute of Technology Guwahati)</w:t>
      </w:r>
      <w:r>
        <w:rPr>
          <w:sz w:val="24"/>
          <w:szCs w:val="24"/>
        </w:rPr>
        <w:t>.</w:t>
      </w:r>
    </w:p>
    <w:p w14:paraId="024A7322" w14:textId="1216287D" w:rsidR="00282E59" w:rsidRDefault="00282E59" w:rsidP="00282E59">
      <w:pPr>
        <w:pStyle w:val="BulletPoints"/>
        <w:numPr>
          <w:ilvl w:val="0"/>
          <w:numId w:val="0"/>
        </w:numPr>
        <w:ind w:left="720" w:firstLine="360"/>
        <w:rPr>
          <w:rFonts w:asciiTheme="majorHAnsi" w:hAnsiTheme="majorHAnsi"/>
          <w:b/>
          <w:sz w:val="24"/>
          <w:szCs w:val="24"/>
        </w:rPr>
      </w:pPr>
      <w:r w:rsidRPr="00063307">
        <w:rPr>
          <w:rFonts w:asciiTheme="majorHAnsi" w:hAnsiTheme="majorHAnsi"/>
          <w:b/>
          <w:sz w:val="24"/>
          <w:szCs w:val="24"/>
        </w:rPr>
        <w:t>Duration: 2010</w:t>
      </w:r>
      <w:r>
        <w:rPr>
          <w:rFonts w:asciiTheme="majorHAnsi" w:hAnsiTheme="majorHAnsi"/>
          <w:b/>
          <w:sz w:val="24"/>
          <w:szCs w:val="24"/>
        </w:rPr>
        <w:t xml:space="preserve"> </w:t>
      </w:r>
      <w:r w:rsidRPr="00063307">
        <w:rPr>
          <w:rFonts w:asciiTheme="majorHAnsi" w:hAnsiTheme="majorHAnsi"/>
          <w:b/>
          <w:sz w:val="24"/>
          <w:szCs w:val="24"/>
        </w:rPr>
        <w:t>–</w:t>
      </w:r>
      <w:r>
        <w:rPr>
          <w:rFonts w:asciiTheme="majorHAnsi" w:hAnsiTheme="majorHAnsi"/>
          <w:b/>
          <w:sz w:val="24"/>
          <w:szCs w:val="24"/>
        </w:rPr>
        <w:t xml:space="preserve"> </w:t>
      </w:r>
      <w:r w:rsidRPr="00063307">
        <w:rPr>
          <w:rFonts w:asciiTheme="majorHAnsi" w:hAnsiTheme="majorHAnsi"/>
          <w:b/>
          <w:sz w:val="24"/>
          <w:szCs w:val="24"/>
        </w:rPr>
        <w:t>2014</w:t>
      </w:r>
    </w:p>
    <w:p w14:paraId="771BF815" w14:textId="77777777" w:rsidR="000C7875" w:rsidRPr="00063307" w:rsidRDefault="000C7875" w:rsidP="00282E59">
      <w:pPr>
        <w:pStyle w:val="BulletPoints"/>
        <w:numPr>
          <w:ilvl w:val="0"/>
          <w:numId w:val="0"/>
        </w:numPr>
        <w:ind w:left="720" w:firstLine="360"/>
        <w:rPr>
          <w:rFonts w:asciiTheme="majorHAnsi" w:hAnsiTheme="majorHAnsi"/>
          <w:b/>
          <w:sz w:val="24"/>
          <w:szCs w:val="24"/>
        </w:rPr>
      </w:pPr>
    </w:p>
    <w:p w14:paraId="32C29EA0" w14:textId="3DDF073C" w:rsidR="000C7875" w:rsidRPr="00BD74B7" w:rsidRDefault="000C7875" w:rsidP="000C7875">
      <w:pPr>
        <w:pStyle w:val="ResumeHeadings"/>
        <w:rPr>
          <w:rFonts w:asciiTheme="majorHAnsi" w:hAnsiTheme="majorHAnsi"/>
          <w:sz w:val="32"/>
          <w:szCs w:val="32"/>
        </w:rPr>
      </w:pPr>
      <w:r w:rsidRPr="00851DAE">
        <w:rPr>
          <w:rFonts w:asciiTheme="majorHAnsi" w:hAnsiTheme="majorHAnsi"/>
          <w:noProof/>
          <w:color w:val="0070C0"/>
          <w:sz w:val="32"/>
          <w:szCs w:val="32"/>
          <w:lang w:val="en-IN" w:eastAsia="en-IN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2CDDAB6" wp14:editId="3E4C599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0" cy="8869680"/>
                <wp:effectExtent l="38100" t="0" r="38100" b="45720"/>
                <wp:wrapNone/>
                <wp:docPr id="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0" cy="8869680"/>
                        </a:xfrm>
                        <a:prstGeom prst="line">
                          <a:avLst/>
                        </a:prstGeom>
                        <a:noFill/>
                        <a:ln w="66675">
                          <a:solidFill>
                            <a:schemeClr val="tx2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430D869" id="Line 2" o:spid="_x0000_s1026" style="position:absolute;flip:x;z-index:2517094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center;mso-position-vertical-relative:margin;mso-width-percent:0;mso-height-percent:0;mso-width-relative:page;mso-height-relative:page" from="0,0" to="0,69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" strokecolor="#2f5897 [3215]" strokeweight="5.25pt">
                <w10:wrap anchorx="margin" anchory="margin"/>
              </v:line>
            </w:pict>
          </mc:Fallback>
        </mc:AlternateContent>
      </w:r>
      <w:r>
        <w:rPr>
          <w:rFonts w:asciiTheme="majorHAnsi" w:hAnsiTheme="majorHAnsi"/>
          <w:sz w:val="32"/>
          <w:szCs w:val="32"/>
        </w:rPr>
        <w:t>Academic Experience</w:t>
      </w:r>
    </w:p>
    <w:p w14:paraId="6F4C3970" w14:textId="77777777" w:rsidR="000C7875" w:rsidRDefault="000C7875" w:rsidP="000C7875">
      <w:pPr>
        <w:pStyle w:val="JobTitlebold"/>
        <w:rPr>
          <w:rFonts w:asciiTheme="majorHAnsi" w:eastAsia="MS Mincho" w:hAnsiTheme="majorHAnsi"/>
          <w:sz w:val="24"/>
          <w:szCs w:val="24"/>
        </w:rPr>
      </w:pPr>
    </w:p>
    <w:p w14:paraId="1EB9366B" w14:textId="2BF32958" w:rsidR="000C7875" w:rsidRDefault="00E31D3B" w:rsidP="000C7875">
      <w:pPr>
        <w:pStyle w:val="JobTitlebold"/>
        <w:numPr>
          <w:ilvl w:val="0"/>
          <w:numId w:val="30"/>
        </w:numPr>
        <w:rPr>
          <w:rFonts w:asciiTheme="majorHAnsi" w:eastAsia="MS Mincho" w:hAnsiTheme="majorHAnsi"/>
          <w:sz w:val="24"/>
          <w:szCs w:val="24"/>
        </w:rPr>
      </w:pPr>
      <w:r>
        <w:rPr>
          <w:rFonts w:asciiTheme="majorHAnsi" w:eastAsia="MS Mincho" w:hAnsiTheme="majorHAnsi"/>
          <w:sz w:val="24"/>
          <w:szCs w:val="24"/>
        </w:rPr>
        <w:t>Bachelor Thesis</w:t>
      </w:r>
      <w:r w:rsidR="005560D7">
        <w:rPr>
          <w:rFonts w:asciiTheme="majorHAnsi" w:eastAsia="MS Mincho" w:hAnsiTheme="majorHAnsi"/>
          <w:sz w:val="24"/>
          <w:szCs w:val="24"/>
        </w:rPr>
        <w:t xml:space="preserve"> </w:t>
      </w:r>
      <w:r w:rsidR="00CB4879">
        <w:rPr>
          <w:rFonts w:asciiTheme="majorHAnsi" w:eastAsia="MS Mincho" w:hAnsiTheme="majorHAnsi"/>
          <w:sz w:val="24"/>
          <w:szCs w:val="24"/>
        </w:rPr>
        <w:t xml:space="preserve">in </w:t>
      </w:r>
      <w:r w:rsidR="005560D7">
        <w:rPr>
          <w:rFonts w:asciiTheme="majorHAnsi" w:eastAsia="MS Mincho" w:hAnsiTheme="majorHAnsi"/>
          <w:sz w:val="24"/>
          <w:szCs w:val="24"/>
        </w:rPr>
        <w:t>Human</w:t>
      </w:r>
      <w:r w:rsidR="00A52834">
        <w:rPr>
          <w:rFonts w:asciiTheme="majorHAnsi" w:eastAsia="MS Mincho" w:hAnsiTheme="majorHAnsi"/>
          <w:sz w:val="24"/>
          <w:szCs w:val="24"/>
        </w:rPr>
        <w:t>-</w:t>
      </w:r>
      <w:r w:rsidR="005560D7">
        <w:rPr>
          <w:rFonts w:asciiTheme="majorHAnsi" w:eastAsia="MS Mincho" w:hAnsiTheme="majorHAnsi"/>
          <w:sz w:val="24"/>
          <w:szCs w:val="24"/>
        </w:rPr>
        <w:t>Computer Interaction</w:t>
      </w:r>
      <w:r>
        <w:rPr>
          <w:rFonts w:asciiTheme="majorHAnsi" w:eastAsia="MS Mincho" w:hAnsiTheme="majorHAnsi"/>
          <w:sz w:val="24"/>
          <w:szCs w:val="24"/>
        </w:rPr>
        <w:tab/>
      </w:r>
      <w:r>
        <w:rPr>
          <w:rFonts w:asciiTheme="majorHAnsi" w:eastAsia="MS Mincho" w:hAnsiTheme="majorHAnsi"/>
          <w:sz w:val="24"/>
          <w:szCs w:val="24"/>
        </w:rPr>
        <w:tab/>
      </w:r>
      <w:r>
        <w:rPr>
          <w:rFonts w:asciiTheme="majorHAnsi" w:eastAsia="MS Mincho" w:hAnsiTheme="majorHAnsi"/>
          <w:sz w:val="24"/>
          <w:szCs w:val="24"/>
        </w:rPr>
        <w:tab/>
        <w:t>Aug’13-Apr’14</w:t>
      </w:r>
    </w:p>
    <w:p w14:paraId="5D430424" w14:textId="4D242DB0" w:rsidR="00E31D3B" w:rsidRDefault="00E31D3B" w:rsidP="00E31D3B">
      <w:pPr>
        <w:pStyle w:val="JobTitlebold"/>
        <w:ind w:left="1080"/>
        <w:rPr>
          <w:rFonts w:asciiTheme="majorHAnsi" w:eastAsia="MS Mincho" w:hAnsiTheme="majorHAnsi"/>
          <w:sz w:val="24"/>
          <w:szCs w:val="24"/>
        </w:rPr>
      </w:pPr>
    </w:p>
    <w:p w14:paraId="7CB6C2ED" w14:textId="54DFA2DC" w:rsidR="00F006DC" w:rsidRDefault="008128A7" w:rsidP="00E31D3B">
      <w:pPr>
        <w:pStyle w:val="JobTitlebold"/>
        <w:ind w:left="1080"/>
        <w:rPr>
          <w:rFonts w:asciiTheme="minorHAnsi" w:eastAsia="MS Mincho" w:hAnsiTheme="minorHAnsi" w:cstheme="minorHAnsi"/>
          <w:b w:val="0"/>
          <w:bCs w:val="0"/>
          <w:sz w:val="24"/>
          <w:szCs w:val="24"/>
        </w:rPr>
      </w:pPr>
      <w:r>
        <w:rPr>
          <w:rFonts w:asciiTheme="minorHAnsi" w:eastAsia="MS Mincho" w:hAnsiTheme="minorHAnsi" w:cstheme="minorHAnsi"/>
          <w:b w:val="0"/>
          <w:bCs w:val="0"/>
          <w:sz w:val="24"/>
          <w:szCs w:val="24"/>
        </w:rPr>
        <w:t xml:space="preserve">Pursued undergraduate </w:t>
      </w:r>
      <w:r w:rsidR="00A23AF4">
        <w:rPr>
          <w:rFonts w:asciiTheme="minorHAnsi" w:eastAsia="MS Mincho" w:hAnsiTheme="minorHAnsi" w:cstheme="minorHAnsi"/>
          <w:b w:val="0"/>
          <w:bCs w:val="0"/>
          <w:sz w:val="24"/>
          <w:szCs w:val="24"/>
        </w:rPr>
        <w:t xml:space="preserve">dissertation </w:t>
      </w:r>
      <w:r w:rsidR="004E560C">
        <w:rPr>
          <w:rFonts w:asciiTheme="minorHAnsi" w:eastAsia="MS Mincho" w:hAnsiTheme="minorHAnsi" w:cstheme="minorHAnsi"/>
          <w:b w:val="0"/>
          <w:bCs w:val="0"/>
          <w:sz w:val="24"/>
          <w:szCs w:val="24"/>
        </w:rPr>
        <w:t>emphasiz</w:t>
      </w:r>
      <w:r w:rsidR="00900E3E">
        <w:rPr>
          <w:rFonts w:asciiTheme="minorHAnsi" w:eastAsia="MS Mincho" w:hAnsiTheme="minorHAnsi" w:cstheme="minorHAnsi"/>
          <w:b w:val="0"/>
          <w:bCs w:val="0"/>
          <w:sz w:val="24"/>
          <w:szCs w:val="24"/>
        </w:rPr>
        <w:t>ed</w:t>
      </w:r>
      <w:r w:rsidR="004E560C">
        <w:rPr>
          <w:rFonts w:asciiTheme="minorHAnsi" w:eastAsia="MS Mincho" w:hAnsiTheme="minorHAnsi" w:cstheme="minorHAnsi"/>
          <w:b w:val="0"/>
          <w:bCs w:val="0"/>
          <w:sz w:val="24"/>
          <w:szCs w:val="24"/>
        </w:rPr>
        <w:t xml:space="preserve"> on</w:t>
      </w:r>
      <w:r w:rsidR="00A23AF4">
        <w:rPr>
          <w:rFonts w:asciiTheme="minorHAnsi" w:eastAsia="MS Mincho" w:hAnsiTheme="minorHAnsi" w:cstheme="minorHAnsi"/>
          <w:b w:val="0"/>
          <w:bCs w:val="0"/>
          <w:sz w:val="24"/>
          <w:szCs w:val="24"/>
        </w:rPr>
        <w:t xml:space="preserve"> </w:t>
      </w:r>
      <w:r w:rsidR="00B93D9C">
        <w:rPr>
          <w:rFonts w:asciiTheme="minorHAnsi" w:eastAsia="MS Mincho" w:hAnsiTheme="minorHAnsi" w:cstheme="minorHAnsi"/>
          <w:b w:val="0"/>
          <w:bCs w:val="0"/>
          <w:sz w:val="24"/>
          <w:szCs w:val="24"/>
        </w:rPr>
        <w:t xml:space="preserve">the </w:t>
      </w:r>
      <w:r w:rsidR="00A23AF4">
        <w:rPr>
          <w:rFonts w:asciiTheme="minorHAnsi" w:eastAsia="MS Mincho" w:hAnsiTheme="minorHAnsi" w:cstheme="minorHAnsi"/>
          <w:b w:val="0"/>
          <w:bCs w:val="0"/>
          <w:sz w:val="24"/>
          <w:szCs w:val="24"/>
        </w:rPr>
        <w:t>develop</w:t>
      </w:r>
      <w:r w:rsidR="004E560C">
        <w:rPr>
          <w:rFonts w:asciiTheme="minorHAnsi" w:eastAsia="MS Mincho" w:hAnsiTheme="minorHAnsi" w:cstheme="minorHAnsi"/>
          <w:b w:val="0"/>
          <w:bCs w:val="0"/>
          <w:sz w:val="24"/>
          <w:szCs w:val="24"/>
        </w:rPr>
        <w:t>ment of</w:t>
      </w:r>
      <w:r w:rsidR="00A23AF4">
        <w:rPr>
          <w:rFonts w:asciiTheme="minorHAnsi" w:eastAsia="MS Mincho" w:hAnsiTheme="minorHAnsi" w:cstheme="minorHAnsi"/>
          <w:b w:val="0"/>
          <w:bCs w:val="0"/>
          <w:sz w:val="24"/>
          <w:szCs w:val="24"/>
        </w:rPr>
        <w:t xml:space="preserve"> an attention model predicting the human eye fixation sequence</w:t>
      </w:r>
      <w:r>
        <w:rPr>
          <w:rFonts w:asciiTheme="minorHAnsi" w:eastAsia="MS Mincho" w:hAnsiTheme="minorHAnsi" w:cstheme="minorHAnsi"/>
          <w:b w:val="0"/>
          <w:bCs w:val="0"/>
          <w:sz w:val="24"/>
          <w:szCs w:val="24"/>
        </w:rPr>
        <w:t xml:space="preserve"> </w:t>
      </w:r>
      <w:r w:rsidR="00A23AF4">
        <w:rPr>
          <w:rFonts w:asciiTheme="minorHAnsi" w:eastAsia="MS Mincho" w:hAnsiTheme="minorHAnsi" w:cstheme="minorHAnsi"/>
          <w:b w:val="0"/>
          <w:bCs w:val="0"/>
          <w:sz w:val="24"/>
          <w:szCs w:val="24"/>
        </w:rPr>
        <w:t>on a</w:t>
      </w:r>
      <w:r w:rsidR="00F006DC">
        <w:rPr>
          <w:rFonts w:asciiTheme="minorHAnsi" w:eastAsia="MS Mincho" w:hAnsiTheme="minorHAnsi" w:cstheme="minorHAnsi"/>
          <w:b w:val="0"/>
          <w:bCs w:val="0"/>
          <w:sz w:val="24"/>
          <w:szCs w:val="24"/>
        </w:rPr>
        <w:t xml:space="preserve"> spontaneous</w:t>
      </w:r>
      <w:r w:rsidR="00A23AF4">
        <w:rPr>
          <w:rFonts w:asciiTheme="minorHAnsi" w:eastAsia="MS Mincho" w:hAnsiTheme="minorHAnsi" w:cstheme="minorHAnsi"/>
          <w:b w:val="0"/>
          <w:bCs w:val="0"/>
          <w:sz w:val="24"/>
          <w:szCs w:val="24"/>
        </w:rPr>
        <w:t xml:space="preserve"> webpage.</w:t>
      </w:r>
      <w:r w:rsidR="00247334">
        <w:rPr>
          <w:rFonts w:asciiTheme="minorHAnsi" w:eastAsia="MS Mincho" w:hAnsiTheme="minorHAnsi" w:cstheme="minorHAnsi"/>
          <w:b w:val="0"/>
          <w:bCs w:val="0"/>
          <w:sz w:val="24"/>
          <w:szCs w:val="24"/>
        </w:rPr>
        <w:t xml:space="preserve"> </w:t>
      </w:r>
      <w:r w:rsidR="000D6ED1">
        <w:rPr>
          <w:rFonts w:asciiTheme="minorHAnsi" w:eastAsia="MS Mincho" w:hAnsiTheme="minorHAnsi" w:cstheme="minorHAnsi"/>
          <w:b w:val="0"/>
          <w:bCs w:val="0"/>
          <w:sz w:val="24"/>
          <w:szCs w:val="24"/>
        </w:rPr>
        <w:t xml:space="preserve">For this, we divided the </w:t>
      </w:r>
      <w:r w:rsidR="00B27ADA">
        <w:rPr>
          <w:rFonts w:asciiTheme="minorHAnsi" w:eastAsia="MS Mincho" w:hAnsiTheme="minorHAnsi" w:cstheme="minorHAnsi"/>
          <w:b w:val="0"/>
          <w:bCs w:val="0"/>
          <w:sz w:val="24"/>
          <w:szCs w:val="24"/>
        </w:rPr>
        <w:t>contents of a webpage into logically grouped cohesive information regions termed as “web objects”</w:t>
      </w:r>
      <w:r w:rsidR="0082282B">
        <w:rPr>
          <w:rFonts w:asciiTheme="minorHAnsi" w:eastAsia="MS Mincho" w:hAnsiTheme="minorHAnsi" w:cstheme="minorHAnsi"/>
          <w:b w:val="0"/>
          <w:bCs w:val="0"/>
          <w:sz w:val="24"/>
          <w:szCs w:val="24"/>
        </w:rPr>
        <w:t>,</w:t>
      </w:r>
      <w:r w:rsidR="00EE7D25">
        <w:rPr>
          <w:rFonts w:asciiTheme="minorHAnsi" w:eastAsia="MS Mincho" w:hAnsiTheme="minorHAnsi" w:cstheme="minorHAnsi"/>
          <w:b w:val="0"/>
          <w:bCs w:val="0"/>
          <w:sz w:val="24"/>
          <w:szCs w:val="24"/>
        </w:rPr>
        <w:t xml:space="preserve"> and collected eye-tracking data of experimental subjects</w:t>
      </w:r>
      <w:r w:rsidR="00B27ADA">
        <w:rPr>
          <w:rFonts w:asciiTheme="minorHAnsi" w:eastAsia="MS Mincho" w:hAnsiTheme="minorHAnsi" w:cstheme="minorHAnsi"/>
          <w:b w:val="0"/>
          <w:bCs w:val="0"/>
          <w:sz w:val="24"/>
          <w:szCs w:val="24"/>
        </w:rPr>
        <w:t>.</w:t>
      </w:r>
      <w:r w:rsidR="0082282B">
        <w:rPr>
          <w:rFonts w:asciiTheme="minorHAnsi" w:eastAsia="MS Mincho" w:hAnsiTheme="minorHAnsi" w:cstheme="minorHAnsi"/>
          <w:b w:val="0"/>
          <w:bCs w:val="0"/>
          <w:sz w:val="24"/>
          <w:szCs w:val="24"/>
        </w:rPr>
        <w:t xml:space="preserve"> </w:t>
      </w:r>
    </w:p>
    <w:p w14:paraId="6038E82F" w14:textId="52DEBC16" w:rsidR="000D6ED1" w:rsidRDefault="00F006DC" w:rsidP="00E31D3B">
      <w:pPr>
        <w:pStyle w:val="JobTitlebold"/>
        <w:ind w:left="1080"/>
        <w:rPr>
          <w:rFonts w:asciiTheme="minorHAnsi" w:eastAsia="MS Mincho" w:hAnsiTheme="minorHAnsi" w:cstheme="minorHAnsi"/>
          <w:b w:val="0"/>
          <w:bCs w:val="0"/>
          <w:sz w:val="24"/>
          <w:szCs w:val="24"/>
        </w:rPr>
      </w:pPr>
      <w:r>
        <w:rPr>
          <w:rFonts w:asciiTheme="minorHAnsi" w:eastAsia="MS Mincho" w:hAnsiTheme="minorHAnsi" w:cstheme="minorHAnsi"/>
          <w:b w:val="0"/>
          <w:bCs w:val="0"/>
          <w:sz w:val="24"/>
          <w:szCs w:val="24"/>
        </w:rPr>
        <w:t>On further analysis, the primary factors affecting instantaneous human attention</w:t>
      </w:r>
      <w:r w:rsidR="00A13F7D">
        <w:rPr>
          <w:rFonts w:asciiTheme="minorHAnsi" w:eastAsia="MS Mincho" w:hAnsiTheme="minorHAnsi" w:cstheme="minorHAnsi"/>
          <w:b w:val="0"/>
          <w:bCs w:val="0"/>
          <w:sz w:val="24"/>
          <w:szCs w:val="24"/>
        </w:rPr>
        <w:t xml:space="preserve"> on </w:t>
      </w:r>
      <w:r w:rsidR="00B620F4">
        <w:rPr>
          <w:rFonts w:asciiTheme="minorHAnsi" w:eastAsia="MS Mincho" w:hAnsiTheme="minorHAnsi" w:cstheme="minorHAnsi"/>
          <w:b w:val="0"/>
          <w:bCs w:val="0"/>
          <w:sz w:val="24"/>
          <w:szCs w:val="24"/>
        </w:rPr>
        <w:t>“</w:t>
      </w:r>
      <w:r w:rsidR="00A13F7D">
        <w:rPr>
          <w:rFonts w:asciiTheme="minorHAnsi" w:eastAsia="MS Mincho" w:hAnsiTheme="minorHAnsi" w:cstheme="minorHAnsi"/>
          <w:b w:val="0"/>
          <w:bCs w:val="0"/>
          <w:sz w:val="24"/>
          <w:szCs w:val="24"/>
        </w:rPr>
        <w:t>web objects</w:t>
      </w:r>
      <w:r w:rsidR="00B620F4">
        <w:rPr>
          <w:rFonts w:asciiTheme="minorHAnsi" w:eastAsia="MS Mincho" w:hAnsiTheme="minorHAnsi" w:cstheme="minorHAnsi"/>
          <w:b w:val="0"/>
          <w:bCs w:val="0"/>
          <w:sz w:val="24"/>
          <w:szCs w:val="24"/>
        </w:rPr>
        <w:t>”</w:t>
      </w:r>
      <w:r>
        <w:rPr>
          <w:rFonts w:asciiTheme="minorHAnsi" w:eastAsia="MS Mincho" w:hAnsiTheme="minorHAnsi" w:cstheme="minorHAnsi"/>
          <w:b w:val="0"/>
          <w:bCs w:val="0"/>
          <w:sz w:val="24"/>
          <w:szCs w:val="24"/>
        </w:rPr>
        <w:t xml:space="preserve"> </w:t>
      </w:r>
      <w:r w:rsidR="00F63E93">
        <w:rPr>
          <w:rFonts w:asciiTheme="minorHAnsi" w:eastAsia="MS Mincho" w:hAnsiTheme="minorHAnsi" w:cstheme="minorHAnsi"/>
          <w:b w:val="0"/>
          <w:bCs w:val="0"/>
          <w:sz w:val="24"/>
          <w:szCs w:val="24"/>
        </w:rPr>
        <w:t>were</w:t>
      </w:r>
      <w:r w:rsidR="00A13F7D">
        <w:rPr>
          <w:rFonts w:asciiTheme="minorHAnsi" w:eastAsia="MS Mincho" w:hAnsiTheme="minorHAnsi" w:cstheme="minorHAnsi"/>
          <w:b w:val="0"/>
          <w:bCs w:val="0"/>
          <w:sz w:val="24"/>
          <w:szCs w:val="24"/>
        </w:rPr>
        <w:t xml:space="preserve"> </w:t>
      </w:r>
      <w:r w:rsidR="009D478D">
        <w:rPr>
          <w:rFonts w:asciiTheme="minorHAnsi" w:eastAsia="MS Mincho" w:hAnsiTheme="minorHAnsi" w:cstheme="minorHAnsi"/>
          <w:b w:val="0"/>
          <w:bCs w:val="0"/>
          <w:sz w:val="24"/>
          <w:szCs w:val="24"/>
        </w:rPr>
        <w:t>positively correlated with th</w:t>
      </w:r>
      <w:r w:rsidR="00A13F7D">
        <w:rPr>
          <w:rFonts w:asciiTheme="minorHAnsi" w:eastAsia="MS Mincho" w:hAnsiTheme="minorHAnsi" w:cstheme="minorHAnsi"/>
          <w:b w:val="0"/>
          <w:bCs w:val="0"/>
          <w:sz w:val="24"/>
          <w:szCs w:val="24"/>
        </w:rPr>
        <w:t>eir</w:t>
      </w:r>
      <w:r w:rsidR="009D478D">
        <w:rPr>
          <w:rFonts w:asciiTheme="minorHAnsi" w:eastAsia="MS Mincho" w:hAnsiTheme="minorHAnsi" w:cstheme="minorHAnsi"/>
          <w:b w:val="0"/>
          <w:bCs w:val="0"/>
          <w:sz w:val="24"/>
          <w:szCs w:val="24"/>
        </w:rPr>
        <w:t xml:space="preserve"> location at the top and center of screen, their size</w:t>
      </w:r>
      <w:r w:rsidR="00F51C42">
        <w:rPr>
          <w:rFonts w:asciiTheme="minorHAnsi" w:eastAsia="MS Mincho" w:hAnsiTheme="minorHAnsi" w:cstheme="minorHAnsi"/>
          <w:b w:val="0"/>
          <w:bCs w:val="0"/>
          <w:sz w:val="24"/>
          <w:szCs w:val="24"/>
        </w:rPr>
        <w:t>,</w:t>
      </w:r>
      <w:r w:rsidR="009D478D">
        <w:rPr>
          <w:rFonts w:asciiTheme="minorHAnsi" w:eastAsia="MS Mincho" w:hAnsiTheme="minorHAnsi" w:cstheme="minorHAnsi"/>
          <w:b w:val="0"/>
          <w:bCs w:val="0"/>
          <w:sz w:val="24"/>
          <w:szCs w:val="24"/>
        </w:rPr>
        <w:t xml:space="preserve"> and </w:t>
      </w:r>
      <w:r w:rsidR="00F51C42">
        <w:rPr>
          <w:rFonts w:asciiTheme="minorHAnsi" w:eastAsia="MS Mincho" w:hAnsiTheme="minorHAnsi" w:cstheme="minorHAnsi"/>
          <w:b w:val="0"/>
          <w:bCs w:val="0"/>
          <w:sz w:val="24"/>
          <w:szCs w:val="24"/>
        </w:rPr>
        <w:t xml:space="preserve">their </w:t>
      </w:r>
      <w:r w:rsidR="009D478D">
        <w:rPr>
          <w:rFonts w:asciiTheme="minorHAnsi" w:eastAsia="MS Mincho" w:hAnsiTheme="minorHAnsi" w:cstheme="minorHAnsi"/>
          <w:b w:val="0"/>
          <w:bCs w:val="0"/>
          <w:sz w:val="24"/>
          <w:szCs w:val="24"/>
        </w:rPr>
        <w:t>contrast</w:t>
      </w:r>
      <w:r w:rsidR="00937546">
        <w:rPr>
          <w:rFonts w:asciiTheme="minorHAnsi" w:eastAsia="MS Mincho" w:hAnsiTheme="minorHAnsi" w:cstheme="minorHAnsi"/>
          <w:b w:val="0"/>
          <w:bCs w:val="0"/>
          <w:sz w:val="24"/>
          <w:szCs w:val="24"/>
        </w:rPr>
        <w:t>.</w:t>
      </w:r>
      <w:r w:rsidR="009D478D">
        <w:rPr>
          <w:rFonts w:asciiTheme="minorHAnsi" w:eastAsia="MS Mincho" w:hAnsiTheme="minorHAnsi" w:cstheme="minorHAnsi"/>
          <w:b w:val="0"/>
          <w:bCs w:val="0"/>
          <w:sz w:val="24"/>
          <w:szCs w:val="24"/>
        </w:rPr>
        <w:t xml:space="preserve"> </w:t>
      </w:r>
      <w:r w:rsidR="00946A5F">
        <w:rPr>
          <w:rFonts w:asciiTheme="minorHAnsi" w:eastAsia="MS Mincho" w:hAnsiTheme="minorHAnsi" w:cstheme="minorHAnsi"/>
          <w:b w:val="0"/>
          <w:bCs w:val="0"/>
          <w:sz w:val="24"/>
          <w:szCs w:val="24"/>
        </w:rPr>
        <w:t>However,</w:t>
      </w:r>
      <w:r w:rsidR="009D478D">
        <w:rPr>
          <w:rFonts w:asciiTheme="minorHAnsi" w:eastAsia="MS Mincho" w:hAnsiTheme="minorHAnsi" w:cstheme="minorHAnsi"/>
          <w:b w:val="0"/>
          <w:bCs w:val="0"/>
          <w:sz w:val="24"/>
          <w:szCs w:val="24"/>
        </w:rPr>
        <w:t xml:space="preserve"> </w:t>
      </w:r>
      <w:r w:rsidR="00090E54">
        <w:rPr>
          <w:rFonts w:asciiTheme="minorHAnsi" w:eastAsia="MS Mincho" w:hAnsiTheme="minorHAnsi" w:cstheme="minorHAnsi"/>
          <w:b w:val="0"/>
          <w:bCs w:val="0"/>
          <w:sz w:val="24"/>
          <w:szCs w:val="24"/>
        </w:rPr>
        <w:t xml:space="preserve">an </w:t>
      </w:r>
      <w:r w:rsidR="00946A5F">
        <w:rPr>
          <w:rFonts w:asciiTheme="minorHAnsi" w:eastAsia="MS Mincho" w:hAnsiTheme="minorHAnsi" w:cstheme="minorHAnsi"/>
          <w:b w:val="0"/>
          <w:bCs w:val="0"/>
          <w:sz w:val="24"/>
          <w:szCs w:val="24"/>
        </w:rPr>
        <w:t xml:space="preserve">increase </w:t>
      </w:r>
      <w:r w:rsidR="00842759">
        <w:rPr>
          <w:rFonts w:asciiTheme="minorHAnsi" w:eastAsia="MS Mincho" w:hAnsiTheme="minorHAnsi" w:cstheme="minorHAnsi"/>
          <w:b w:val="0"/>
          <w:bCs w:val="0"/>
          <w:sz w:val="24"/>
          <w:szCs w:val="24"/>
        </w:rPr>
        <w:t>in</w:t>
      </w:r>
      <w:r w:rsidR="00BC355E">
        <w:rPr>
          <w:rFonts w:asciiTheme="minorHAnsi" w:eastAsia="MS Mincho" w:hAnsiTheme="minorHAnsi" w:cstheme="minorHAnsi"/>
          <w:b w:val="0"/>
          <w:bCs w:val="0"/>
          <w:sz w:val="24"/>
          <w:szCs w:val="24"/>
        </w:rPr>
        <w:t xml:space="preserve"> t</w:t>
      </w:r>
      <w:r w:rsidR="009D478D">
        <w:rPr>
          <w:rFonts w:asciiTheme="minorHAnsi" w:eastAsia="MS Mincho" w:hAnsiTheme="minorHAnsi" w:cstheme="minorHAnsi"/>
          <w:b w:val="0"/>
          <w:bCs w:val="0"/>
          <w:sz w:val="24"/>
          <w:szCs w:val="24"/>
        </w:rPr>
        <w:t>heir mean grey value</w:t>
      </w:r>
      <w:r w:rsidR="00F026DF">
        <w:rPr>
          <w:rFonts w:asciiTheme="minorHAnsi" w:eastAsia="MS Mincho" w:hAnsiTheme="minorHAnsi" w:cstheme="minorHAnsi"/>
          <w:b w:val="0"/>
          <w:bCs w:val="0"/>
          <w:sz w:val="24"/>
          <w:szCs w:val="24"/>
        </w:rPr>
        <w:t xml:space="preserve"> tends to</w:t>
      </w:r>
      <w:r w:rsidR="009D478D">
        <w:rPr>
          <w:rFonts w:asciiTheme="minorHAnsi" w:eastAsia="MS Mincho" w:hAnsiTheme="minorHAnsi" w:cstheme="minorHAnsi"/>
          <w:b w:val="0"/>
          <w:bCs w:val="0"/>
          <w:sz w:val="24"/>
          <w:szCs w:val="24"/>
        </w:rPr>
        <w:t xml:space="preserve"> negatively </w:t>
      </w:r>
      <w:r w:rsidR="00CD4D2E">
        <w:rPr>
          <w:rFonts w:asciiTheme="minorHAnsi" w:eastAsia="MS Mincho" w:hAnsiTheme="minorHAnsi" w:cstheme="minorHAnsi"/>
          <w:b w:val="0"/>
          <w:bCs w:val="0"/>
          <w:sz w:val="24"/>
          <w:szCs w:val="24"/>
        </w:rPr>
        <w:t>affect</w:t>
      </w:r>
      <w:r w:rsidR="009D478D">
        <w:rPr>
          <w:rFonts w:asciiTheme="minorHAnsi" w:eastAsia="MS Mincho" w:hAnsiTheme="minorHAnsi" w:cstheme="minorHAnsi"/>
          <w:b w:val="0"/>
          <w:bCs w:val="0"/>
          <w:sz w:val="24"/>
          <w:szCs w:val="24"/>
        </w:rPr>
        <w:t xml:space="preserve"> </w:t>
      </w:r>
      <w:r w:rsidR="00937546">
        <w:rPr>
          <w:rFonts w:asciiTheme="minorHAnsi" w:eastAsia="MS Mincho" w:hAnsiTheme="minorHAnsi" w:cstheme="minorHAnsi"/>
          <w:b w:val="0"/>
          <w:bCs w:val="0"/>
          <w:sz w:val="24"/>
          <w:szCs w:val="24"/>
        </w:rPr>
        <w:t xml:space="preserve">human </w:t>
      </w:r>
      <w:r w:rsidR="009D478D">
        <w:rPr>
          <w:rFonts w:asciiTheme="minorHAnsi" w:eastAsia="MS Mincho" w:hAnsiTheme="minorHAnsi" w:cstheme="minorHAnsi"/>
          <w:b w:val="0"/>
          <w:bCs w:val="0"/>
          <w:sz w:val="24"/>
          <w:szCs w:val="24"/>
        </w:rPr>
        <w:t xml:space="preserve">attentiveness.  </w:t>
      </w:r>
    </w:p>
    <w:p w14:paraId="7FF99AB7" w14:textId="3C18B65E" w:rsidR="008128A7" w:rsidRPr="008128A7" w:rsidRDefault="00247334" w:rsidP="00E31D3B">
      <w:pPr>
        <w:pStyle w:val="JobTitlebold"/>
        <w:ind w:left="1080"/>
        <w:rPr>
          <w:rFonts w:asciiTheme="minorHAnsi" w:eastAsia="MS Mincho" w:hAnsiTheme="minorHAnsi" w:cstheme="minorHAnsi"/>
          <w:b w:val="0"/>
          <w:bCs w:val="0"/>
          <w:sz w:val="24"/>
          <w:szCs w:val="24"/>
        </w:rPr>
      </w:pPr>
      <w:r>
        <w:rPr>
          <w:rFonts w:asciiTheme="minorHAnsi" w:eastAsia="MS Mincho" w:hAnsiTheme="minorHAnsi" w:cstheme="minorHAnsi"/>
          <w:b w:val="0"/>
          <w:bCs w:val="0"/>
          <w:sz w:val="24"/>
          <w:szCs w:val="24"/>
        </w:rPr>
        <w:t xml:space="preserve">Although tilted </w:t>
      </w:r>
      <w:r w:rsidR="005F4DB5">
        <w:rPr>
          <w:rFonts w:asciiTheme="minorHAnsi" w:eastAsia="MS Mincho" w:hAnsiTheme="minorHAnsi" w:cstheme="minorHAnsi"/>
          <w:b w:val="0"/>
          <w:bCs w:val="0"/>
          <w:sz w:val="24"/>
          <w:szCs w:val="24"/>
        </w:rPr>
        <w:t xml:space="preserve">more </w:t>
      </w:r>
      <w:r>
        <w:rPr>
          <w:rFonts w:asciiTheme="minorHAnsi" w:eastAsia="MS Mincho" w:hAnsiTheme="minorHAnsi" w:cstheme="minorHAnsi"/>
          <w:b w:val="0"/>
          <w:bCs w:val="0"/>
          <w:sz w:val="24"/>
          <w:szCs w:val="24"/>
        </w:rPr>
        <w:t>towards mathematical rigor</w:t>
      </w:r>
      <w:r w:rsidR="005A3505">
        <w:rPr>
          <w:rFonts w:asciiTheme="minorHAnsi" w:eastAsia="MS Mincho" w:hAnsiTheme="minorHAnsi" w:cstheme="minorHAnsi"/>
          <w:b w:val="0"/>
          <w:bCs w:val="0"/>
          <w:sz w:val="24"/>
          <w:szCs w:val="24"/>
        </w:rPr>
        <w:t xml:space="preserve">, </w:t>
      </w:r>
      <w:r>
        <w:rPr>
          <w:rFonts w:asciiTheme="minorHAnsi" w:eastAsia="MS Mincho" w:hAnsiTheme="minorHAnsi" w:cstheme="minorHAnsi"/>
          <w:b w:val="0"/>
          <w:bCs w:val="0"/>
          <w:sz w:val="24"/>
          <w:szCs w:val="24"/>
        </w:rPr>
        <w:t xml:space="preserve">the </w:t>
      </w:r>
      <w:r w:rsidR="009A7559">
        <w:rPr>
          <w:rFonts w:asciiTheme="minorHAnsi" w:eastAsia="MS Mincho" w:hAnsiTheme="minorHAnsi" w:cstheme="minorHAnsi"/>
          <w:b w:val="0"/>
          <w:bCs w:val="0"/>
          <w:sz w:val="24"/>
          <w:szCs w:val="24"/>
        </w:rPr>
        <w:t>dis</w:t>
      </w:r>
      <w:r w:rsidR="0079321B">
        <w:rPr>
          <w:rFonts w:asciiTheme="minorHAnsi" w:eastAsia="MS Mincho" w:hAnsiTheme="minorHAnsi" w:cstheme="minorHAnsi"/>
          <w:b w:val="0"/>
          <w:bCs w:val="0"/>
          <w:sz w:val="24"/>
          <w:szCs w:val="24"/>
        </w:rPr>
        <w:t>quis</w:t>
      </w:r>
      <w:r w:rsidR="00E34213">
        <w:rPr>
          <w:rFonts w:asciiTheme="minorHAnsi" w:eastAsia="MS Mincho" w:hAnsiTheme="minorHAnsi" w:cstheme="minorHAnsi"/>
          <w:b w:val="0"/>
          <w:bCs w:val="0"/>
          <w:sz w:val="24"/>
          <w:szCs w:val="24"/>
        </w:rPr>
        <w:t>i</w:t>
      </w:r>
      <w:r w:rsidR="0079321B">
        <w:rPr>
          <w:rFonts w:asciiTheme="minorHAnsi" w:eastAsia="MS Mincho" w:hAnsiTheme="minorHAnsi" w:cstheme="minorHAnsi"/>
          <w:b w:val="0"/>
          <w:bCs w:val="0"/>
          <w:sz w:val="24"/>
          <w:szCs w:val="24"/>
        </w:rPr>
        <w:t>tion</w:t>
      </w:r>
      <w:r w:rsidR="00C26725">
        <w:rPr>
          <w:rFonts w:asciiTheme="minorHAnsi" w:eastAsia="MS Mincho" w:hAnsiTheme="minorHAnsi" w:cstheme="minorHAnsi"/>
          <w:b w:val="0"/>
          <w:bCs w:val="0"/>
          <w:sz w:val="24"/>
          <w:szCs w:val="24"/>
        </w:rPr>
        <w:t>,</w:t>
      </w:r>
      <w:r>
        <w:rPr>
          <w:rFonts w:asciiTheme="minorHAnsi" w:eastAsia="MS Mincho" w:hAnsiTheme="minorHAnsi" w:cstheme="minorHAnsi"/>
          <w:b w:val="0"/>
          <w:bCs w:val="0"/>
          <w:sz w:val="24"/>
          <w:szCs w:val="24"/>
        </w:rPr>
        <w:t xml:space="preserve"> left permanent impression on my </w:t>
      </w:r>
      <w:r w:rsidR="009230A4">
        <w:rPr>
          <w:rFonts w:asciiTheme="minorHAnsi" w:eastAsia="MS Mincho" w:hAnsiTheme="minorHAnsi" w:cstheme="minorHAnsi"/>
          <w:b w:val="0"/>
          <w:bCs w:val="0"/>
          <w:sz w:val="24"/>
          <w:szCs w:val="24"/>
        </w:rPr>
        <w:t xml:space="preserve">subsequent </w:t>
      </w:r>
      <w:bookmarkStart w:id="0" w:name="_GoBack"/>
      <w:bookmarkEnd w:id="0"/>
      <w:r>
        <w:rPr>
          <w:rFonts w:asciiTheme="minorHAnsi" w:eastAsia="MS Mincho" w:hAnsiTheme="minorHAnsi" w:cstheme="minorHAnsi"/>
          <w:b w:val="0"/>
          <w:bCs w:val="0"/>
          <w:sz w:val="24"/>
          <w:szCs w:val="24"/>
        </w:rPr>
        <w:t xml:space="preserve">career </w:t>
      </w:r>
      <w:r w:rsidR="007179D4">
        <w:rPr>
          <w:rFonts w:asciiTheme="minorHAnsi" w:eastAsia="MS Mincho" w:hAnsiTheme="minorHAnsi" w:cstheme="minorHAnsi"/>
          <w:b w:val="0"/>
          <w:bCs w:val="0"/>
          <w:sz w:val="24"/>
          <w:szCs w:val="24"/>
        </w:rPr>
        <w:t>expression</w:t>
      </w:r>
      <w:r>
        <w:rPr>
          <w:rFonts w:asciiTheme="minorHAnsi" w:eastAsia="MS Mincho" w:hAnsiTheme="minorHAnsi" w:cstheme="minorHAnsi"/>
          <w:b w:val="0"/>
          <w:bCs w:val="0"/>
          <w:sz w:val="24"/>
          <w:szCs w:val="24"/>
        </w:rPr>
        <w:t xml:space="preserve">. </w:t>
      </w:r>
    </w:p>
    <w:p w14:paraId="05BD789C" w14:textId="77777777" w:rsidR="00134C56" w:rsidRDefault="00134C56" w:rsidP="00E31D3B">
      <w:pPr>
        <w:pStyle w:val="JobTitlebold"/>
        <w:ind w:left="1080"/>
        <w:rPr>
          <w:rFonts w:asciiTheme="majorHAnsi" w:eastAsia="MS Mincho" w:hAnsiTheme="majorHAnsi"/>
          <w:sz w:val="24"/>
          <w:szCs w:val="24"/>
        </w:rPr>
      </w:pPr>
    </w:p>
    <w:p w14:paraId="6CA3459F" w14:textId="6794F0A2" w:rsidR="000C7875" w:rsidRPr="00063307" w:rsidRDefault="000C7875" w:rsidP="000C7875">
      <w:pPr>
        <w:pStyle w:val="JobTitlebold"/>
        <w:numPr>
          <w:ilvl w:val="0"/>
          <w:numId w:val="30"/>
        </w:numPr>
        <w:rPr>
          <w:rFonts w:asciiTheme="majorHAnsi" w:eastAsia="MS Mincho" w:hAnsiTheme="majorHAnsi"/>
          <w:sz w:val="24"/>
          <w:szCs w:val="24"/>
        </w:rPr>
      </w:pPr>
      <w:r w:rsidRPr="00063307">
        <w:rPr>
          <w:rFonts w:asciiTheme="majorHAnsi" w:eastAsia="MS Mincho" w:hAnsiTheme="majorHAnsi"/>
          <w:sz w:val="24"/>
          <w:szCs w:val="24"/>
        </w:rPr>
        <w:t>UMONS</w:t>
      </w:r>
      <w:r w:rsidRPr="00063307">
        <w:rPr>
          <w:rFonts w:asciiTheme="majorHAnsi" w:eastAsia="MS Mincho" w:hAnsiTheme="majorHAnsi"/>
          <w:sz w:val="24"/>
          <w:szCs w:val="24"/>
        </w:rPr>
        <w:tab/>
      </w:r>
      <w:r w:rsidRPr="00063307">
        <w:rPr>
          <w:rFonts w:asciiTheme="majorHAnsi" w:eastAsia="MS Mincho" w:hAnsiTheme="majorHAnsi"/>
          <w:sz w:val="24"/>
          <w:szCs w:val="24"/>
        </w:rPr>
        <w:tab/>
      </w:r>
      <w:r w:rsidRPr="00063307">
        <w:rPr>
          <w:rFonts w:asciiTheme="majorHAnsi" w:eastAsia="MS Mincho" w:hAnsiTheme="majorHAnsi"/>
          <w:sz w:val="24"/>
          <w:szCs w:val="24"/>
        </w:rPr>
        <w:tab/>
      </w:r>
      <w:r w:rsidRPr="00063307">
        <w:rPr>
          <w:rFonts w:asciiTheme="majorHAnsi" w:eastAsia="MS Mincho" w:hAnsiTheme="majorHAnsi"/>
          <w:sz w:val="24"/>
          <w:szCs w:val="24"/>
        </w:rPr>
        <w:tab/>
      </w:r>
      <w:r w:rsidRPr="00063307">
        <w:rPr>
          <w:rFonts w:asciiTheme="majorHAnsi" w:eastAsia="MS Mincho" w:hAnsiTheme="majorHAnsi"/>
          <w:sz w:val="24"/>
          <w:szCs w:val="24"/>
        </w:rPr>
        <w:tab/>
      </w:r>
      <w:r w:rsidRPr="00063307">
        <w:rPr>
          <w:rFonts w:asciiTheme="majorHAnsi" w:eastAsia="MS Mincho" w:hAnsiTheme="majorHAnsi"/>
          <w:sz w:val="24"/>
          <w:szCs w:val="24"/>
        </w:rPr>
        <w:tab/>
      </w:r>
      <w:r w:rsidRPr="00063307">
        <w:rPr>
          <w:rFonts w:asciiTheme="majorHAnsi" w:eastAsia="MS Mincho" w:hAnsiTheme="majorHAnsi"/>
          <w:sz w:val="24"/>
          <w:szCs w:val="24"/>
        </w:rPr>
        <w:tab/>
      </w:r>
      <w:r w:rsidRPr="00063307">
        <w:rPr>
          <w:rFonts w:asciiTheme="majorHAnsi" w:eastAsia="MS Mincho" w:hAnsiTheme="majorHAnsi"/>
          <w:sz w:val="24"/>
          <w:szCs w:val="24"/>
        </w:rPr>
        <w:tab/>
      </w:r>
      <w:r w:rsidRPr="00063307">
        <w:rPr>
          <w:rFonts w:asciiTheme="majorHAnsi" w:eastAsia="MS Mincho" w:hAnsiTheme="majorHAnsi"/>
          <w:sz w:val="24"/>
          <w:szCs w:val="24"/>
        </w:rPr>
        <w:tab/>
        <w:t>May’13-Jul’13</w:t>
      </w:r>
    </w:p>
    <w:p w14:paraId="7C66D648" w14:textId="77777777" w:rsidR="00404720" w:rsidRDefault="00404720" w:rsidP="000C7875">
      <w:pPr>
        <w:pStyle w:val="JobTitlebold"/>
        <w:ind w:left="1080"/>
        <w:rPr>
          <w:rFonts w:eastAsia="MS Mincho"/>
          <w:b w:val="0"/>
          <w:sz w:val="24"/>
          <w:szCs w:val="24"/>
        </w:rPr>
      </w:pPr>
    </w:p>
    <w:p w14:paraId="4EB2CF9C" w14:textId="7D9FF429" w:rsidR="000C7875" w:rsidRDefault="000C7875" w:rsidP="000C7875">
      <w:pPr>
        <w:pStyle w:val="JobTitlebold"/>
        <w:ind w:left="1080"/>
        <w:rPr>
          <w:rFonts w:eastAsia="MS Mincho"/>
          <w:b w:val="0"/>
          <w:sz w:val="24"/>
          <w:szCs w:val="24"/>
        </w:rPr>
      </w:pPr>
      <w:r>
        <w:rPr>
          <w:rFonts w:eastAsia="MS Mincho"/>
          <w:b w:val="0"/>
          <w:sz w:val="24"/>
          <w:szCs w:val="24"/>
        </w:rPr>
        <w:t>Interned, in University of Mons, Belgium, on a project about metadata and source code extraction, pre-processing, and analysis of all R CRAN hosted live and archived packages.</w:t>
      </w:r>
      <w:r>
        <w:rPr>
          <w:rFonts w:eastAsia="MS Mincho"/>
          <w:b w:val="0"/>
          <w:sz w:val="24"/>
          <w:szCs w:val="24"/>
        </w:rPr>
        <w:br/>
        <w:t>The code written during the project can be viewed at:</w:t>
      </w:r>
    </w:p>
    <w:p w14:paraId="3CD36E69" w14:textId="77777777" w:rsidR="000C7875" w:rsidRPr="00B22B9B" w:rsidRDefault="009D0F04" w:rsidP="000C7875">
      <w:pPr>
        <w:pStyle w:val="JobTitlebold"/>
        <w:ind w:left="1080"/>
        <w:rPr>
          <w:rFonts w:eastAsia="MS Mincho"/>
          <w:b w:val="0"/>
          <w:sz w:val="24"/>
          <w:szCs w:val="24"/>
          <w:u w:val="single"/>
        </w:rPr>
      </w:pPr>
      <w:hyperlink r:id="rId11" w:history="1">
        <w:r w:rsidR="000C7875" w:rsidRPr="00B22B9B">
          <w:rPr>
            <w:rStyle w:val="Hyperlink"/>
            <w:rFonts w:eastAsia="MS Mincho"/>
            <w:b w:val="0"/>
            <w:sz w:val="24"/>
            <w:szCs w:val="24"/>
          </w:rPr>
          <w:t>https://github.com/prateekrastogi/Evolution-of-R</w:t>
        </w:r>
      </w:hyperlink>
    </w:p>
    <w:p w14:paraId="7FA011AE" w14:textId="0229B11F" w:rsidR="00BE259D" w:rsidRPr="00851DAE" w:rsidRDefault="00E80606" w:rsidP="00BE259D">
      <w:pPr>
        <w:pStyle w:val="ResumeHeadings"/>
        <w:rPr>
          <w:rFonts w:asciiTheme="majorHAnsi" w:eastAsia="MS Mincho" w:hAnsiTheme="majorHAnsi"/>
          <w:sz w:val="32"/>
          <w:szCs w:val="32"/>
        </w:rPr>
      </w:pPr>
      <w:r w:rsidRPr="00851DAE">
        <w:rPr>
          <w:rFonts w:asciiTheme="majorHAnsi" w:hAnsiTheme="majorHAnsi"/>
          <w:noProof/>
          <w:color w:val="0070C0"/>
          <w:sz w:val="32"/>
          <w:szCs w:val="32"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87145C1" wp14:editId="3F64C7DF">
                <wp:simplePos x="0" y="0"/>
                <wp:positionH relativeFrom="margin">
                  <wp:align>left</wp:align>
                </wp:positionH>
                <wp:positionV relativeFrom="margin">
                  <wp:posOffset>9525</wp:posOffset>
                </wp:positionV>
                <wp:extent cx="0" cy="8869680"/>
                <wp:effectExtent l="38100" t="0" r="38100" b="45720"/>
                <wp:wrapNone/>
                <wp:docPr id="3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0" cy="8869680"/>
                        </a:xfrm>
                        <a:prstGeom prst="line">
                          <a:avLst/>
                        </a:prstGeom>
                        <a:noFill/>
                        <a:ln w="66675">
                          <a:solidFill>
                            <a:schemeClr val="tx2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F3C0F1B" id="Line 2" o:spid="_x0000_s1026" style="position:absolute;flip:x;z-index:2517114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margin;mso-width-percent:0;mso-height-percent:0;mso-width-relative:page;mso-height-relative:page" from="0,.75pt" to="0,69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" strokecolor="#2f5897 [3215]" strokeweight="5.25pt">
                <w10:wrap anchorx="margin" anchory="margin"/>
              </v:line>
            </w:pict>
          </mc:Fallback>
        </mc:AlternateContent>
      </w:r>
      <w:r w:rsidR="000C7875">
        <w:rPr>
          <w:rFonts w:asciiTheme="majorHAnsi" w:eastAsia="MS Mincho" w:hAnsiTheme="majorHAnsi"/>
          <w:sz w:val="32"/>
          <w:szCs w:val="32"/>
        </w:rPr>
        <w:t xml:space="preserve">Professional </w:t>
      </w:r>
      <w:r w:rsidR="00BE259D" w:rsidRPr="00851DAE">
        <w:rPr>
          <w:rFonts w:asciiTheme="majorHAnsi" w:eastAsia="MS Mincho" w:hAnsiTheme="majorHAnsi"/>
          <w:sz w:val="32"/>
          <w:szCs w:val="32"/>
        </w:rPr>
        <w:t>Experience</w:t>
      </w:r>
    </w:p>
    <w:p w14:paraId="7BD57A6F" w14:textId="0D952327" w:rsidR="00626B70" w:rsidRPr="00063307" w:rsidRDefault="003E59E5" w:rsidP="00626B70">
      <w:pPr>
        <w:pStyle w:val="JobTitlebold"/>
        <w:rPr>
          <w:rFonts w:asciiTheme="minorHAnsi" w:eastAsia="MS Mincho" w:hAnsiTheme="minorHAnsi"/>
          <w:sz w:val="24"/>
          <w:szCs w:val="24"/>
        </w:rPr>
      </w:pPr>
      <w:r>
        <w:rPr>
          <w:rFonts w:asciiTheme="minorHAnsi" w:eastAsia="MS Mincho" w:hAnsiTheme="minorHAnsi"/>
          <w:b w:val="0"/>
          <w:sz w:val="24"/>
          <w:szCs w:val="24"/>
        </w:rPr>
        <w:tab/>
      </w:r>
      <w:r>
        <w:rPr>
          <w:rFonts w:asciiTheme="minorHAnsi" w:eastAsia="MS Mincho" w:hAnsiTheme="minorHAnsi"/>
          <w:b w:val="0"/>
          <w:sz w:val="24"/>
          <w:szCs w:val="24"/>
        </w:rPr>
        <w:tab/>
      </w:r>
      <w:r w:rsidR="00626B70" w:rsidRPr="0096374B">
        <w:rPr>
          <w:rFonts w:asciiTheme="minorHAnsi" w:eastAsia="MS Mincho" w:hAnsiTheme="minorHAnsi"/>
          <w:b w:val="0"/>
          <w:sz w:val="24"/>
          <w:szCs w:val="24"/>
        </w:rPr>
        <w:tab/>
      </w:r>
      <w:r w:rsidR="00626B70" w:rsidRPr="0096374B">
        <w:rPr>
          <w:rFonts w:asciiTheme="minorHAnsi" w:eastAsia="MS Mincho" w:hAnsiTheme="minorHAnsi"/>
          <w:b w:val="0"/>
          <w:sz w:val="24"/>
          <w:szCs w:val="24"/>
        </w:rPr>
        <w:tab/>
      </w:r>
      <w:r w:rsidR="00626B70" w:rsidRPr="0096374B">
        <w:rPr>
          <w:rFonts w:asciiTheme="minorHAnsi" w:eastAsia="MS Mincho" w:hAnsiTheme="minorHAnsi"/>
          <w:b w:val="0"/>
          <w:sz w:val="24"/>
          <w:szCs w:val="24"/>
        </w:rPr>
        <w:tab/>
      </w:r>
    </w:p>
    <w:p w14:paraId="47C6DCD9" w14:textId="5E54E826" w:rsidR="00626B70" w:rsidRPr="00F36451" w:rsidRDefault="0095037D" w:rsidP="00626B70">
      <w:pPr>
        <w:pStyle w:val="JobTitlebold"/>
        <w:numPr>
          <w:ilvl w:val="0"/>
          <w:numId w:val="30"/>
        </w:numPr>
        <w:rPr>
          <w:rFonts w:asciiTheme="majorHAnsi" w:eastAsia="MS Mincho" w:hAnsiTheme="majorHAnsi"/>
          <w:sz w:val="24"/>
          <w:szCs w:val="24"/>
        </w:rPr>
      </w:pPr>
      <w:r w:rsidRPr="00063307">
        <w:rPr>
          <w:rFonts w:asciiTheme="majorHAnsi" w:eastAsia="MS Mincho" w:hAnsiTheme="majorHAnsi"/>
          <w:sz w:val="24"/>
          <w:szCs w:val="24"/>
        </w:rPr>
        <w:t>Times Internet</w:t>
      </w:r>
      <w:r w:rsidRPr="00063307">
        <w:rPr>
          <w:rFonts w:asciiTheme="majorHAnsi" w:eastAsia="MS Mincho" w:hAnsiTheme="majorHAnsi"/>
          <w:sz w:val="24"/>
          <w:szCs w:val="24"/>
        </w:rPr>
        <w:tab/>
      </w:r>
      <w:r w:rsidRPr="00063307">
        <w:rPr>
          <w:rFonts w:asciiTheme="majorHAnsi" w:eastAsia="MS Mincho" w:hAnsiTheme="majorHAnsi"/>
          <w:sz w:val="24"/>
          <w:szCs w:val="24"/>
        </w:rPr>
        <w:tab/>
      </w:r>
      <w:r w:rsidRPr="00063307">
        <w:rPr>
          <w:rFonts w:asciiTheme="majorHAnsi" w:eastAsia="MS Mincho" w:hAnsiTheme="majorHAnsi"/>
          <w:sz w:val="24"/>
          <w:szCs w:val="24"/>
        </w:rPr>
        <w:tab/>
      </w:r>
      <w:r w:rsidRPr="00063307">
        <w:rPr>
          <w:rFonts w:asciiTheme="majorHAnsi" w:eastAsia="MS Mincho" w:hAnsiTheme="majorHAnsi"/>
          <w:sz w:val="24"/>
          <w:szCs w:val="24"/>
        </w:rPr>
        <w:tab/>
      </w:r>
      <w:r w:rsidRPr="00063307">
        <w:rPr>
          <w:rFonts w:asciiTheme="majorHAnsi" w:eastAsia="MS Mincho" w:hAnsiTheme="majorHAnsi"/>
          <w:sz w:val="24"/>
          <w:szCs w:val="24"/>
        </w:rPr>
        <w:tab/>
      </w:r>
      <w:r w:rsidRPr="00063307">
        <w:rPr>
          <w:rFonts w:asciiTheme="majorHAnsi" w:eastAsia="MS Mincho" w:hAnsiTheme="majorHAnsi"/>
          <w:sz w:val="24"/>
          <w:szCs w:val="24"/>
        </w:rPr>
        <w:tab/>
      </w:r>
      <w:r w:rsidRPr="00063307">
        <w:rPr>
          <w:rFonts w:asciiTheme="majorHAnsi" w:eastAsia="MS Mincho" w:hAnsiTheme="majorHAnsi"/>
          <w:sz w:val="24"/>
          <w:szCs w:val="24"/>
        </w:rPr>
        <w:tab/>
      </w:r>
      <w:r w:rsidR="00346153">
        <w:rPr>
          <w:rFonts w:asciiTheme="majorHAnsi" w:eastAsia="MS Mincho" w:hAnsiTheme="majorHAnsi"/>
          <w:sz w:val="24"/>
          <w:szCs w:val="24"/>
        </w:rPr>
        <w:t xml:space="preserve">             </w:t>
      </w:r>
      <w:r w:rsidR="00073133" w:rsidRPr="00063307">
        <w:rPr>
          <w:rFonts w:asciiTheme="majorHAnsi" w:eastAsia="MS Mincho" w:hAnsiTheme="majorHAnsi"/>
          <w:sz w:val="24"/>
          <w:szCs w:val="24"/>
        </w:rPr>
        <w:t>Nov’17-Feb’19</w:t>
      </w:r>
      <w:r w:rsidR="003E59E5">
        <w:rPr>
          <w:rFonts w:asciiTheme="majorHAnsi" w:eastAsia="MS Mincho" w:hAnsiTheme="majorHAnsi"/>
          <w:sz w:val="24"/>
          <w:szCs w:val="24"/>
        </w:rPr>
        <w:tab/>
      </w:r>
    </w:p>
    <w:p w14:paraId="700DA106" w14:textId="77777777" w:rsidR="00404720" w:rsidRDefault="00404720" w:rsidP="00CF4AEA">
      <w:pPr>
        <w:pStyle w:val="JobTitlebold"/>
        <w:ind w:left="1080"/>
        <w:rPr>
          <w:rFonts w:eastAsia="MS Mincho"/>
          <w:b w:val="0"/>
          <w:sz w:val="24"/>
          <w:szCs w:val="24"/>
        </w:rPr>
      </w:pPr>
    </w:p>
    <w:p w14:paraId="331359A8" w14:textId="638B3F70" w:rsidR="00626B70" w:rsidRDefault="00843400" w:rsidP="00CF4AEA">
      <w:pPr>
        <w:pStyle w:val="JobTitlebold"/>
        <w:ind w:left="1080"/>
        <w:rPr>
          <w:rFonts w:eastAsia="MS Mincho"/>
          <w:b w:val="0"/>
          <w:sz w:val="24"/>
          <w:szCs w:val="24"/>
        </w:rPr>
      </w:pPr>
      <w:r>
        <w:rPr>
          <w:rFonts w:eastAsia="MS Mincho"/>
          <w:b w:val="0"/>
          <w:sz w:val="24"/>
          <w:szCs w:val="24"/>
        </w:rPr>
        <w:t xml:space="preserve">Joined ETB2B </w:t>
      </w:r>
      <w:r w:rsidR="00B83234">
        <w:rPr>
          <w:rFonts w:eastAsia="MS Mincho"/>
          <w:b w:val="0"/>
          <w:sz w:val="24"/>
          <w:szCs w:val="24"/>
        </w:rPr>
        <w:t>in</w:t>
      </w:r>
      <w:r>
        <w:rPr>
          <w:rFonts w:eastAsia="MS Mincho"/>
          <w:b w:val="0"/>
          <w:sz w:val="24"/>
          <w:szCs w:val="24"/>
        </w:rPr>
        <w:t xml:space="preserve"> Times Internet as </w:t>
      </w:r>
      <w:r w:rsidR="00B83234">
        <w:rPr>
          <w:rFonts w:eastAsia="MS Mincho"/>
          <w:b w:val="0"/>
          <w:sz w:val="24"/>
          <w:szCs w:val="24"/>
        </w:rPr>
        <w:t xml:space="preserve">a </w:t>
      </w:r>
      <w:r>
        <w:rPr>
          <w:rFonts w:eastAsia="MS Mincho"/>
          <w:b w:val="0"/>
          <w:sz w:val="24"/>
          <w:szCs w:val="24"/>
        </w:rPr>
        <w:t xml:space="preserve">Frontend Developer, but my role </w:t>
      </w:r>
      <w:r w:rsidR="00876727">
        <w:rPr>
          <w:rFonts w:eastAsia="MS Mincho"/>
          <w:b w:val="0"/>
          <w:sz w:val="24"/>
          <w:szCs w:val="24"/>
        </w:rPr>
        <w:t>eventually</w:t>
      </w:r>
      <w:r>
        <w:rPr>
          <w:rFonts w:eastAsia="MS Mincho"/>
          <w:b w:val="0"/>
          <w:sz w:val="24"/>
          <w:szCs w:val="24"/>
        </w:rPr>
        <w:t xml:space="preserve"> </w:t>
      </w:r>
      <w:r w:rsidR="00BB4DFA">
        <w:rPr>
          <w:rFonts w:eastAsia="MS Mincho"/>
          <w:b w:val="0"/>
          <w:sz w:val="24"/>
          <w:szCs w:val="24"/>
        </w:rPr>
        <w:t>morphed in</w:t>
      </w:r>
      <w:r>
        <w:rPr>
          <w:rFonts w:eastAsia="MS Mincho"/>
          <w:b w:val="0"/>
          <w:sz w:val="24"/>
          <w:szCs w:val="24"/>
        </w:rPr>
        <w:t xml:space="preserve">to </w:t>
      </w:r>
      <w:r w:rsidR="008518F0">
        <w:rPr>
          <w:rFonts w:eastAsia="MS Mincho"/>
          <w:b w:val="0"/>
          <w:sz w:val="24"/>
          <w:szCs w:val="24"/>
        </w:rPr>
        <w:t>business</w:t>
      </w:r>
      <w:r w:rsidR="00D57947">
        <w:rPr>
          <w:rFonts w:eastAsia="MS Mincho"/>
          <w:b w:val="0"/>
          <w:sz w:val="24"/>
          <w:szCs w:val="24"/>
        </w:rPr>
        <w:t xml:space="preserve"> unit</w:t>
      </w:r>
      <w:r>
        <w:rPr>
          <w:rFonts w:eastAsia="MS Mincho"/>
          <w:b w:val="0"/>
          <w:sz w:val="24"/>
          <w:szCs w:val="24"/>
        </w:rPr>
        <w:t xml:space="preserve"> </w:t>
      </w:r>
      <w:r w:rsidR="009F3D1E">
        <w:rPr>
          <w:rFonts w:eastAsia="MS Mincho"/>
          <w:b w:val="0"/>
          <w:sz w:val="24"/>
          <w:szCs w:val="24"/>
        </w:rPr>
        <w:t>tech strategy</w:t>
      </w:r>
      <w:r w:rsidR="000A39F7">
        <w:rPr>
          <w:rFonts w:eastAsia="MS Mincho"/>
          <w:b w:val="0"/>
          <w:sz w:val="24"/>
          <w:szCs w:val="24"/>
        </w:rPr>
        <w:t xml:space="preserve"> supervision</w:t>
      </w:r>
      <w:r w:rsidR="009F3D1E">
        <w:rPr>
          <w:rFonts w:eastAsia="MS Mincho"/>
          <w:b w:val="0"/>
          <w:sz w:val="24"/>
          <w:szCs w:val="24"/>
        </w:rPr>
        <w:t xml:space="preserve"> </w:t>
      </w:r>
      <w:r>
        <w:rPr>
          <w:rFonts w:eastAsia="MS Mincho"/>
          <w:b w:val="0"/>
          <w:sz w:val="24"/>
          <w:szCs w:val="24"/>
        </w:rPr>
        <w:t>through</w:t>
      </w:r>
      <w:r w:rsidR="00681D35">
        <w:rPr>
          <w:rFonts w:eastAsia="MS Mincho"/>
          <w:b w:val="0"/>
          <w:sz w:val="24"/>
          <w:szCs w:val="24"/>
        </w:rPr>
        <w:t xml:space="preserve"> proof of concept</w:t>
      </w:r>
      <w:r w:rsidR="00D57947">
        <w:rPr>
          <w:rFonts w:eastAsia="MS Mincho"/>
          <w:b w:val="0"/>
          <w:sz w:val="24"/>
          <w:szCs w:val="24"/>
        </w:rPr>
        <w:t xml:space="preserve"> </w:t>
      </w:r>
      <w:r w:rsidR="00012362">
        <w:rPr>
          <w:rFonts w:eastAsia="MS Mincho"/>
          <w:b w:val="0"/>
          <w:sz w:val="24"/>
          <w:szCs w:val="24"/>
        </w:rPr>
        <w:t>demonstration</w:t>
      </w:r>
      <w:r w:rsidR="00A02815">
        <w:rPr>
          <w:rFonts w:eastAsia="MS Mincho"/>
          <w:b w:val="0"/>
          <w:sz w:val="24"/>
          <w:szCs w:val="24"/>
        </w:rPr>
        <w:t>s</w:t>
      </w:r>
      <w:r w:rsidR="00BB4DFA">
        <w:rPr>
          <w:rFonts w:eastAsia="MS Mincho"/>
          <w:b w:val="0"/>
          <w:sz w:val="24"/>
          <w:szCs w:val="24"/>
        </w:rPr>
        <w:t xml:space="preserve"> </w:t>
      </w:r>
      <w:r w:rsidR="00727549">
        <w:rPr>
          <w:rFonts w:eastAsia="MS Mincho"/>
          <w:b w:val="0"/>
          <w:sz w:val="24"/>
          <w:szCs w:val="24"/>
        </w:rPr>
        <w:t>engraving</w:t>
      </w:r>
      <w:r w:rsidR="003923A3">
        <w:rPr>
          <w:rFonts w:eastAsia="MS Mincho"/>
          <w:b w:val="0"/>
          <w:sz w:val="24"/>
          <w:szCs w:val="24"/>
        </w:rPr>
        <w:t xml:space="preserve"> </w:t>
      </w:r>
      <w:r w:rsidR="000A57F3">
        <w:rPr>
          <w:rFonts w:eastAsia="MS Mincho"/>
          <w:b w:val="0"/>
          <w:sz w:val="24"/>
          <w:szCs w:val="24"/>
        </w:rPr>
        <w:t>cutting-edge</w:t>
      </w:r>
      <w:r w:rsidR="00A61804">
        <w:rPr>
          <w:rFonts w:eastAsia="MS Mincho"/>
          <w:b w:val="0"/>
          <w:sz w:val="24"/>
          <w:szCs w:val="24"/>
        </w:rPr>
        <w:t xml:space="preserve"> technologies</w:t>
      </w:r>
      <w:r w:rsidR="003923A3">
        <w:rPr>
          <w:rFonts w:eastAsia="MS Mincho"/>
          <w:b w:val="0"/>
          <w:sz w:val="24"/>
          <w:szCs w:val="24"/>
        </w:rPr>
        <w:t xml:space="preserve"> such as Gatsby, LoopBack, and Universal Recommender</w:t>
      </w:r>
      <w:r w:rsidR="00726FAD">
        <w:rPr>
          <w:rFonts w:eastAsia="MS Mincho"/>
          <w:b w:val="0"/>
          <w:sz w:val="24"/>
          <w:szCs w:val="24"/>
        </w:rPr>
        <w:t>,</w:t>
      </w:r>
      <w:r w:rsidR="00FF0E5D">
        <w:rPr>
          <w:rFonts w:eastAsia="MS Mincho"/>
          <w:b w:val="0"/>
          <w:sz w:val="24"/>
          <w:szCs w:val="24"/>
        </w:rPr>
        <w:t xml:space="preserve"> and</w:t>
      </w:r>
      <w:r w:rsidR="00ED79DA">
        <w:rPr>
          <w:rFonts w:eastAsia="MS Mincho"/>
          <w:b w:val="0"/>
          <w:sz w:val="24"/>
          <w:szCs w:val="24"/>
        </w:rPr>
        <w:t xml:space="preserve"> via</w:t>
      </w:r>
      <w:r w:rsidR="00B83234">
        <w:rPr>
          <w:rFonts w:eastAsia="MS Mincho"/>
          <w:b w:val="0"/>
          <w:sz w:val="24"/>
          <w:szCs w:val="24"/>
        </w:rPr>
        <w:t xml:space="preserve"> </w:t>
      </w:r>
      <w:r w:rsidR="00DC0F49">
        <w:rPr>
          <w:rFonts w:eastAsia="MS Mincho"/>
          <w:b w:val="0"/>
          <w:sz w:val="24"/>
          <w:szCs w:val="24"/>
        </w:rPr>
        <w:t>arbitrage</w:t>
      </w:r>
      <w:r w:rsidR="00012362">
        <w:rPr>
          <w:rFonts w:eastAsia="MS Mincho"/>
          <w:b w:val="0"/>
          <w:sz w:val="24"/>
          <w:szCs w:val="24"/>
        </w:rPr>
        <w:t xml:space="preserve"> </w:t>
      </w:r>
      <w:r w:rsidR="00AF459A">
        <w:rPr>
          <w:rFonts w:eastAsia="MS Mincho"/>
          <w:b w:val="0"/>
          <w:sz w:val="24"/>
          <w:szCs w:val="24"/>
        </w:rPr>
        <w:t xml:space="preserve">value </w:t>
      </w:r>
      <w:r w:rsidR="00012362">
        <w:rPr>
          <w:rFonts w:eastAsia="MS Mincho"/>
          <w:b w:val="0"/>
          <w:sz w:val="24"/>
          <w:szCs w:val="24"/>
        </w:rPr>
        <w:t>injection</w:t>
      </w:r>
      <w:r w:rsidR="00E56B42">
        <w:rPr>
          <w:rFonts w:eastAsia="MS Mincho"/>
          <w:b w:val="0"/>
          <w:sz w:val="24"/>
          <w:szCs w:val="24"/>
        </w:rPr>
        <w:t>s</w:t>
      </w:r>
      <w:r w:rsidR="00DC0F49">
        <w:rPr>
          <w:rFonts w:eastAsia="MS Mincho"/>
          <w:b w:val="0"/>
          <w:sz w:val="24"/>
          <w:szCs w:val="24"/>
        </w:rPr>
        <w:t xml:space="preserve"> </w:t>
      </w:r>
      <w:r w:rsidR="00B83234">
        <w:rPr>
          <w:rFonts w:eastAsia="MS Mincho"/>
          <w:b w:val="0"/>
          <w:sz w:val="24"/>
          <w:szCs w:val="24"/>
        </w:rPr>
        <w:t>in existing system</w:t>
      </w:r>
      <w:r w:rsidR="002A372D">
        <w:rPr>
          <w:rFonts w:eastAsia="MS Mincho"/>
          <w:b w:val="0"/>
          <w:sz w:val="24"/>
          <w:szCs w:val="24"/>
        </w:rPr>
        <w:t>s</w:t>
      </w:r>
      <w:r w:rsidR="00B83234">
        <w:rPr>
          <w:rFonts w:eastAsia="MS Mincho"/>
          <w:b w:val="0"/>
          <w:sz w:val="24"/>
          <w:szCs w:val="24"/>
        </w:rPr>
        <w:t xml:space="preserve"> </w:t>
      </w:r>
      <w:r w:rsidR="00AC05C5">
        <w:rPr>
          <w:rFonts w:eastAsia="MS Mincho"/>
          <w:b w:val="0"/>
          <w:sz w:val="24"/>
          <w:szCs w:val="24"/>
        </w:rPr>
        <w:t>with</w:t>
      </w:r>
      <w:r w:rsidR="006F29A6">
        <w:rPr>
          <w:rFonts w:eastAsia="MS Mincho"/>
          <w:b w:val="0"/>
          <w:sz w:val="24"/>
          <w:szCs w:val="24"/>
        </w:rPr>
        <w:t xml:space="preserve"> </w:t>
      </w:r>
      <w:r w:rsidR="00E9311E">
        <w:rPr>
          <w:rFonts w:eastAsia="MS Mincho"/>
          <w:b w:val="0"/>
          <w:sz w:val="24"/>
          <w:szCs w:val="24"/>
        </w:rPr>
        <w:t xml:space="preserve">PWAs, </w:t>
      </w:r>
      <w:r w:rsidR="000A36CB">
        <w:rPr>
          <w:rFonts w:eastAsia="MS Mincho"/>
          <w:b w:val="0"/>
          <w:sz w:val="24"/>
          <w:szCs w:val="24"/>
        </w:rPr>
        <w:t>S</w:t>
      </w:r>
      <w:r w:rsidR="00B83234">
        <w:rPr>
          <w:rFonts w:eastAsia="MS Mincho"/>
          <w:b w:val="0"/>
          <w:sz w:val="24"/>
          <w:szCs w:val="24"/>
        </w:rPr>
        <w:t xml:space="preserve">treamable </w:t>
      </w:r>
      <w:r w:rsidR="000A36CB">
        <w:rPr>
          <w:rFonts w:eastAsia="MS Mincho"/>
          <w:b w:val="0"/>
          <w:sz w:val="24"/>
          <w:szCs w:val="24"/>
        </w:rPr>
        <w:t>W</w:t>
      </w:r>
      <w:r w:rsidR="00B83234">
        <w:rPr>
          <w:rFonts w:eastAsia="MS Mincho"/>
          <w:b w:val="0"/>
          <w:sz w:val="24"/>
          <w:szCs w:val="24"/>
        </w:rPr>
        <w:t xml:space="preserve">eb </w:t>
      </w:r>
      <w:r w:rsidR="000A36CB">
        <w:rPr>
          <w:rFonts w:eastAsia="MS Mincho"/>
          <w:b w:val="0"/>
          <w:sz w:val="24"/>
          <w:szCs w:val="24"/>
        </w:rPr>
        <w:t>A</w:t>
      </w:r>
      <w:r w:rsidR="00B83234">
        <w:rPr>
          <w:rFonts w:eastAsia="MS Mincho"/>
          <w:b w:val="0"/>
          <w:sz w:val="24"/>
          <w:szCs w:val="24"/>
        </w:rPr>
        <w:t>pps</w:t>
      </w:r>
      <w:r w:rsidR="00503BEB">
        <w:rPr>
          <w:rFonts w:eastAsia="MS Mincho"/>
          <w:b w:val="0"/>
          <w:sz w:val="24"/>
          <w:szCs w:val="24"/>
        </w:rPr>
        <w:t>,</w:t>
      </w:r>
      <w:r w:rsidR="00E9311E">
        <w:rPr>
          <w:rFonts w:eastAsia="MS Mincho"/>
          <w:b w:val="0"/>
          <w:sz w:val="24"/>
          <w:szCs w:val="24"/>
        </w:rPr>
        <w:t xml:space="preserve"> </w:t>
      </w:r>
      <w:r w:rsidR="00A80442">
        <w:rPr>
          <w:rFonts w:eastAsia="MS Mincho"/>
          <w:b w:val="0"/>
          <w:sz w:val="24"/>
          <w:szCs w:val="24"/>
        </w:rPr>
        <w:br/>
      </w:r>
      <w:r w:rsidR="006A6278">
        <w:rPr>
          <w:rFonts w:eastAsia="MS Mincho"/>
          <w:b w:val="0"/>
          <w:sz w:val="24"/>
          <w:szCs w:val="24"/>
        </w:rPr>
        <w:t>Gr</w:t>
      </w:r>
      <w:r w:rsidR="00A13B71">
        <w:rPr>
          <w:rFonts w:eastAsia="MS Mincho"/>
          <w:b w:val="0"/>
          <w:sz w:val="24"/>
          <w:szCs w:val="24"/>
        </w:rPr>
        <w:t>a</w:t>
      </w:r>
      <w:r w:rsidR="006A6278">
        <w:rPr>
          <w:rFonts w:eastAsia="MS Mincho"/>
          <w:b w:val="0"/>
          <w:sz w:val="24"/>
          <w:szCs w:val="24"/>
        </w:rPr>
        <w:t>phQL API Gateway,</w:t>
      </w:r>
      <w:r w:rsidR="009E7771">
        <w:rPr>
          <w:rFonts w:eastAsia="MS Mincho"/>
          <w:b w:val="0"/>
          <w:sz w:val="24"/>
          <w:szCs w:val="24"/>
        </w:rPr>
        <w:t xml:space="preserve"> </w:t>
      </w:r>
      <w:r w:rsidR="000A36CB">
        <w:rPr>
          <w:rFonts w:eastAsia="MS Mincho"/>
          <w:b w:val="0"/>
          <w:sz w:val="24"/>
          <w:szCs w:val="24"/>
        </w:rPr>
        <w:t>M</w:t>
      </w:r>
      <w:r w:rsidR="006A0F20">
        <w:rPr>
          <w:rFonts w:eastAsia="MS Mincho"/>
          <w:b w:val="0"/>
          <w:sz w:val="24"/>
          <w:szCs w:val="24"/>
        </w:rPr>
        <w:t>icro-CMSs</w:t>
      </w:r>
      <w:r w:rsidR="00CD34D7">
        <w:rPr>
          <w:rFonts w:eastAsia="MS Mincho"/>
          <w:b w:val="0"/>
          <w:sz w:val="24"/>
          <w:szCs w:val="24"/>
        </w:rPr>
        <w:t xml:space="preserve">, and </w:t>
      </w:r>
      <w:r w:rsidR="006F3EAA">
        <w:rPr>
          <w:rFonts w:eastAsia="MS Mincho"/>
          <w:b w:val="0"/>
          <w:sz w:val="24"/>
          <w:szCs w:val="24"/>
        </w:rPr>
        <w:t>M</w:t>
      </w:r>
      <w:r w:rsidR="00EE0AE9">
        <w:rPr>
          <w:rFonts w:eastAsia="MS Mincho"/>
          <w:b w:val="0"/>
          <w:sz w:val="24"/>
          <w:szCs w:val="24"/>
        </w:rPr>
        <w:t>ulti-</w:t>
      </w:r>
      <w:r w:rsidR="006F3EAA">
        <w:rPr>
          <w:rFonts w:eastAsia="MS Mincho"/>
          <w:b w:val="0"/>
          <w:sz w:val="24"/>
          <w:szCs w:val="24"/>
        </w:rPr>
        <w:t>D</w:t>
      </w:r>
      <w:r w:rsidR="00EE0AE9">
        <w:rPr>
          <w:rFonts w:eastAsia="MS Mincho"/>
          <w:b w:val="0"/>
          <w:sz w:val="24"/>
          <w:szCs w:val="24"/>
        </w:rPr>
        <w:t xml:space="preserve">atacenter </w:t>
      </w:r>
      <w:r w:rsidR="0044550D">
        <w:rPr>
          <w:rFonts w:eastAsia="MS Mincho"/>
          <w:b w:val="0"/>
          <w:sz w:val="24"/>
          <w:szCs w:val="24"/>
        </w:rPr>
        <w:t xml:space="preserve">ADN </w:t>
      </w:r>
      <w:r w:rsidR="00E77D17">
        <w:rPr>
          <w:rFonts w:eastAsia="MS Mincho"/>
          <w:b w:val="0"/>
          <w:sz w:val="24"/>
          <w:szCs w:val="24"/>
        </w:rPr>
        <w:t>P</w:t>
      </w:r>
      <w:r w:rsidR="0044550D">
        <w:rPr>
          <w:rFonts w:eastAsia="MS Mincho"/>
          <w:b w:val="0"/>
          <w:sz w:val="24"/>
          <w:szCs w:val="24"/>
        </w:rPr>
        <w:t xml:space="preserve">ipeline </w:t>
      </w:r>
      <w:r w:rsidR="00E77D17">
        <w:rPr>
          <w:rFonts w:eastAsia="MS Mincho"/>
          <w:b w:val="0"/>
          <w:sz w:val="24"/>
          <w:szCs w:val="24"/>
        </w:rPr>
        <w:t>D</w:t>
      </w:r>
      <w:r w:rsidR="0044550D">
        <w:rPr>
          <w:rFonts w:eastAsia="MS Mincho"/>
          <w:b w:val="0"/>
          <w:sz w:val="24"/>
          <w:szCs w:val="24"/>
        </w:rPr>
        <w:t>esign</w:t>
      </w:r>
      <w:r w:rsidR="00B92679">
        <w:rPr>
          <w:rFonts w:eastAsia="MS Mincho"/>
          <w:b w:val="0"/>
          <w:sz w:val="24"/>
          <w:szCs w:val="24"/>
        </w:rPr>
        <w:t>.</w:t>
      </w:r>
      <w:r w:rsidR="006B05F1">
        <w:rPr>
          <w:rFonts w:eastAsia="MS Mincho"/>
          <w:b w:val="0"/>
          <w:sz w:val="24"/>
          <w:szCs w:val="24"/>
        </w:rPr>
        <w:t xml:space="preserve">  </w:t>
      </w:r>
      <w:r w:rsidR="00B83234">
        <w:rPr>
          <w:rFonts w:eastAsia="MS Mincho"/>
          <w:b w:val="0"/>
          <w:sz w:val="24"/>
          <w:szCs w:val="24"/>
        </w:rPr>
        <w:t xml:space="preserve">  </w:t>
      </w:r>
      <w:r w:rsidR="003923A3">
        <w:rPr>
          <w:rFonts w:eastAsia="MS Mincho"/>
          <w:b w:val="0"/>
          <w:sz w:val="24"/>
          <w:szCs w:val="24"/>
        </w:rPr>
        <w:t xml:space="preserve"> </w:t>
      </w:r>
      <w:r>
        <w:rPr>
          <w:rFonts w:eastAsia="MS Mincho"/>
          <w:b w:val="0"/>
          <w:sz w:val="24"/>
          <w:szCs w:val="24"/>
        </w:rPr>
        <w:t xml:space="preserve">  </w:t>
      </w:r>
    </w:p>
    <w:p w14:paraId="6D18BE13" w14:textId="5D1BB82A" w:rsidR="00626B70" w:rsidRDefault="00626B70" w:rsidP="00626B70">
      <w:pPr>
        <w:pStyle w:val="JobTitlebold"/>
        <w:ind w:left="0"/>
        <w:rPr>
          <w:rFonts w:asciiTheme="majorHAnsi" w:eastAsia="MS Mincho" w:hAnsiTheme="majorHAnsi"/>
          <w:sz w:val="24"/>
          <w:szCs w:val="24"/>
        </w:rPr>
      </w:pPr>
    </w:p>
    <w:p w14:paraId="5682CD81" w14:textId="5FD0ECC9" w:rsidR="005F3657" w:rsidRPr="00063307" w:rsidRDefault="00343677" w:rsidP="00BE259D">
      <w:pPr>
        <w:pStyle w:val="JobTitlebold"/>
        <w:numPr>
          <w:ilvl w:val="0"/>
          <w:numId w:val="30"/>
        </w:numPr>
        <w:rPr>
          <w:rFonts w:asciiTheme="majorHAnsi" w:eastAsia="MS Mincho" w:hAnsiTheme="majorHAnsi"/>
          <w:sz w:val="24"/>
          <w:szCs w:val="24"/>
        </w:rPr>
      </w:pPr>
      <w:r w:rsidRPr="00063307">
        <w:rPr>
          <w:rFonts w:asciiTheme="majorHAnsi" w:eastAsia="MS Mincho" w:hAnsiTheme="majorHAnsi"/>
          <w:sz w:val="24"/>
          <w:szCs w:val="24"/>
        </w:rPr>
        <w:t>c</w:t>
      </w:r>
      <w:r w:rsidR="00525109" w:rsidRPr="00063307">
        <w:rPr>
          <w:rFonts w:asciiTheme="majorHAnsi" w:eastAsia="MS Mincho" w:hAnsiTheme="majorHAnsi"/>
          <w:sz w:val="24"/>
          <w:szCs w:val="24"/>
        </w:rPr>
        <w:t>onsert</w:t>
      </w:r>
      <w:r w:rsidR="00EA2131" w:rsidRPr="00063307">
        <w:rPr>
          <w:rFonts w:asciiTheme="majorHAnsi" w:eastAsia="MS Mincho" w:hAnsiTheme="majorHAnsi"/>
          <w:sz w:val="24"/>
          <w:szCs w:val="24"/>
        </w:rPr>
        <w:tab/>
      </w:r>
      <w:r w:rsidR="00EA2131" w:rsidRPr="00063307">
        <w:rPr>
          <w:rFonts w:asciiTheme="majorHAnsi" w:eastAsia="MS Mincho" w:hAnsiTheme="majorHAnsi"/>
          <w:sz w:val="24"/>
          <w:szCs w:val="24"/>
        </w:rPr>
        <w:tab/>
      </w:r>
      <w:r w:rsidR="00EA2131" w:rsidRPr="00063307">
        <w:rPr>
          <w:rFonts w:asciiTheme="majorHAnsi" w:eastAsia="MS Mincho" w:hAnsiTheme="majorHAnsi"/>
          <w:sz w:val="24"/>
          <w:szCs w:val="24"/>
        </w:rPr>
        <w:tab/>
      </w:r>
      <w:r w:rsidR="00EA2131" w:rsidRPr="00063307">
        <w:rPr>
          <w:rFonts w:asciiTheme="majorHAnsi" w:eastAsia="MS Mincho" w:hAnsiTheme="majorHAnsi"/>
          <w:sz w:val="24"/>
          <w:szCs w:val="24"/>
        </w:rPr>
        <w:tab/>
      </w:r>
      <w:r w:rsidR="00EA2131" w:rsidRPr="00063307">
        <w:rPr>
          <w:rFonts w:asciiTheme="majorHAnsi" w:eastAsia="MS Mincho" w:hAnsiTheme="majorHAnsi"/>
          <w:sz w:val="24"/>
          <w:szCs w:val="24"/>
        </w:rPr>
        <w:tab/>
      </w:r>
      <w:r w:rsidR="00EA2131" w:rsidRPr="00063307">
        <w:rPr>
          <w:rFonts w:asciiTheme="majorHAnsi" w:eastAsia="MS Mincho" w:hAnsiTheme="majorHAnsi"/>
          <w:sz w:val="24"/>
          <w:szCs w:val="24"/>
        </w:rPr>
        <w:tab/>
      </w:r>
      <w:r w:rsidR="00EA2131" w:rsidRPr="00063307">
        <w:rPr>
          <w:rFonts w:asciiTheme="majorHAnsi" w:eastAsia="MS Mincho" w:hAnsiTheme="majorHAnsi"/>
          <w:sz w:val="24"/>
          <w:szCs w:val="24"/>
        </w:rPr>
        <w:tab/>
      </w:r>
      <w:r w:rsidR="00EA2131" w:rsidRPr="00063307">
        <w:rPr>
          <w:rFonts w:asciiTheme="majorHAnsi" w:eastAsia="MS Mincho" w:hAnsiTheme="majorHAnsi"/>
          <w:sz w:val="24"/>
          <w:szCs w:val="24"/>
        </w:rPr>
        <w:tab/>
      </w:r>
      <w:r w:rsidR="00EA2131" w:rsidRPr="00063307">
        <w:rPr>
          <w:rFonts w:asciiTheme="majorHAnsi" w:eastAsia="MS Mincho" w:hAnsiTheme="majorHAnsi"/>
          <w:sz w:val="24"/>
          <w:szCs w:val="24"/>
        </w:rPr>
        <w:tab/>
        <w:t>Aug’16-Oct’17</w:t>
      </w:r>
      <w:r w:rsidR="00EA2131" w:rsidRPr="00063307">
        <w:rPr>
          <w:rFonts w:asciiTheme="majorHAnsi" w:eastAsia="MS Mincho" w:hAnsiTheme="majorHAnsi"/>
          <w:sz w:val="24"/>
          <w:szCs w:val="24"/>
        </w:rPr>
        <w:tab/>
      </w:r>
    </w:p>
    <w:p w14:paraId="25B1DCD2" w14:textId="77777777" w:rsidR="00404720" w:rsidRDefault="00404720" w:rsidP="00940A6B">
      <w:pPr>
        <w:pStyle w:val="JobTitlebold"/>
        <w:ind w:left="1080"/>
        <w:rPr>
          <w:rFonts w:asciiTheme="minorHAnsi" w:eastAsia="MS Mincho" w:hAnsiTheme="minorHAnsi" w:cstheme="minorHAnsi"/>
          <w:b w:val="0"/>
          <w:sz w:val="24"/>
          <w:szCs w:val="24"/>
        </w:rPr>
      </w:pPr>
    </w:p>
    <w:p w14:paraId="18B154F8" w14:textId="55E74E40" w:rsidR="00940A6B" w:rsidRDefault="00EE38E7" w:rsidP="00940A6B">
      <w:pPr>
        <w:pStyle w:val="JobTitlebold"/>
        <w:ind w:left="1080"/>
        <w:rPr>
          <w:rFonts w:asciiTheme="minorHAnsi" w:eastAsia="MS Mincho" w:hAnsiTheme="minorHAnsi" w:cstheme="minorHAnsi"/>
          <w:b w:val="0"/>
          <w:sz w:val="24"/>
          <w:szCs w:val="24"/>
        </w:rPr>
      </w:pPr>
      <w:r>
        <w:rPr>
          <w:rFonts w:asciiTheme="minorHAnsi" w:eastAsia="MS Mincho" w:hAnsiTheme="minorHAnsi" w:cstheme="minorHAnsi"/>
          <w:b w:val="0"/>
          <w:sz w:val="24"/>
          <w:szCs w:val="24"/>
        </w:rPr>
        <w:t>F</w:t>
      </w:r>
      <w:r w:rsidR="00A26199">
        <w:rPr>
          <w:rFonts w:asciiTheme="minorHAnsi" w:eastAsia="MS Mincho" w:hAnsiTheme="minorHAnsi" w:cstheme="minorHAnsi"/>
          <w:b w:val="0"/>
          <w:sz w:val="24"/>
          <w:szCs w:val="24"/>
        </w:rPr>
        <w:t>ounded</w:t>
      </w:r>
      <w:r w:rsidR="0072429E">
        <w:rPr>
          <w:rFonts w:asciiTheme="minorHAnsi" w:eastAsia="MS Mincho" w:hAnsiTheme="minorHAnsi" w:cstheme="minorHAnsi"/>
          <w:b w:val="0"/>
          <w:sz w:val="24"/>
          <w:szCs w:val="24"/>
        </w:rPr>
        <w:t xml:space="preserve"> a tech startup that </w:t>
      </w:r>
      <w:r w:rsidR="00206196">
        <w:rPr>
          <w:rFonts w:asciiTheme="minorHAnsi" w:eastAsia="MS Mincho" w:hAnsiTheme="minorHAnsi" w:cstheme="minorHAnsi"/>
          <w:b w:val="0"/>
          <w:sz w:val="24"/>
          <w:szCs w:val="24"/>
        </w:rPr>
        <w:t xml:space="preserve">recommended </w:t>
      </w:r>
      <w:r w:rsidR="009375D7">
        <w:rPr>
          <w:rFonts w:asciiTheme="minorHAnsi" w:eastAsia="MS Mincho" w:hAnsiTheme="minorHAnsi" w:cstheme="minorHAnsi"/>
          <w:b w:val="0"/>
          <w:sz w:val="24"/>
          <w:szCs w:val="24"/>
        </w:rPr>
        <w:t>live music video</w:t>
      </w:r>
      <w:r w:rsidR="00C620F3">
        <w:rPr>
          <w:rFonts w:asciiTheme="minorHAnsi" w:eastAsia="MS Mincho" w:hAnsiTheme="minorHAnsi" w:cstheme="minorHAnsi"/>
          <w:b w:val="0"/>
          <w:sz w:val="24"/>
          <w:szCs w:val="24"/>
        </w:rPr>
        <w:t>s</w:t>
      </w:r>
      <w:r w:rsidR="009375D7">
        <w:rPr>
          <w:rFonts w:asciiTheme="minorHAnsi" w:eastAsia="MS Mincho" w:hAnsiTheme="minorHAnsi" w:cstheme="minorHAnsi"/>
          <w:b w:val="0"/>
          <w:sz w:val="24"/>
          <w:szCs w:val="24"/>
        </w:rPr>
        <w:t xml:space="preserve"> </w:t>
      </w:r>
      <w:r w:rsidR="009B6702">
        <w:rPr>
          <w:rFonts w:asciiTheme="minorHAnsi" w:eastAsia="MS Mincho" w:hAnsiTheme="minorHAnsi" w:cstheme="minorHAnsi"/>
          <w:b w:val="0"/>
          <w:sz w:val="24"/>
          <w:szCs w:val="24"/>
        </w:rPr>
        <w:t>to the</w:t>
      </w:r>
      <w:r w:rsidR="008F3C5D">
        <w:rPr>
          <w:rFonts w:asciiTheme="minorHAnsi" w:eastAsia="MS Mincho" w:hAnsiTheme="minorHAnsi" w:cstheme="minorHAnsi"/>
          <w:b w:val="0"/>
          <w:sz w:val="24"/>
          <w:szCs w:val="24"/>
        </w:rPr>
        <w:t xml:space="preserve"> user</w:t>
      </w:r>
      <w:r w:rsidR="004172F8">
        <w:rPr>
          <w:rFonts w:asciiTheme="minorHAnsi" w:eastAsia="MS Mincho" w:hAnsiTheme="minorHAnsi" w:cstheme="minorHAnsi"/>
          <w:b w:val="0"/>
          <w:sz w:val="24"/>
          <w:szCs w:val="24"/>
        </w:rPr>
        <w:t>s</w:t>
      </w:r>
      <w:r w:rsidR="008F3C5D">
        <w:rPr>
          <w:rFonts w:asciiTheme="minorHAnsi" w:eastAsia="MS Mincho" w:hAnsiTheme="minorHAnsi" w:cstheme="minorHAnsi"/>
          <w:b w:val="0"/>
          <w:sz w:val="24"/>
          <w:szCs w:val="24"/>
        </w:rPr>
        <w:t>.</w:t>
      </w:r>
      <w:r w:rsidR="00E7230D">
        <w:rPr>
          <w:rFonts w:asciiTheme="minorHAnsi" w:eastAsia="MS Mincho" w:hAnsiTheme="minorHAnsi" w:cstheme="minorHAnsi"/>
          <w:b w:val="0"/>
          <w:sz w:val="24"/>
          <w:szCs w:val="24"/>
        </w:rPr>
        <w:t xml:space="preserve"> </w:t>
      </w:r>
      <w:r w:rsidR="00525109">
        <w:rPr>
          <w:rFonts w:asciiTheme="minorHAnsi" w:eastAsia="MS Mincho" w:hAnsiTheme="minorHAnsi" w:cstheme="minorHAnsi"/>
          <w:b w:val="0"/>
          <w:sz w:val="24"/>
          <w:szCs w:val="24"/>
        </w:rPr>
        <w:t>The tech stack comprise</w:t>
      </w:r>
      <w:r w:rsidR="0000369A">
        <w:rPr>
          <w:rFonts w:asciiTheme="minorHAnsi" w:eastAsia="MS Mincho" w:hAnsiTheme="minorHAnsi" w:cstheme="minorHAnsi"/>
          <w:b w:val="0"/>
          <w:sz w:val="24"/>
          <w:szCs w:val="24"/>
        </w:rPr>
        <w:t>d</w:t>
      </w:r>
      <w:r w:rsidR="00525109">
        <w:rPr>
          <w:rFonts w:asciiTheme="minorHAnsi" w:eastAsia="MS Mincho" w:hAnsiTheme="minorHAnsi" w:cstheme="minorHAnsi"/>
          <w:b w:val="0"/>
          <w:sz w:val="24"/>
          <w:szCs w:val="24"/>
        </w:rPr>
        <w:t xml:space="preserve"> </w:t>
      </w:r>
      <w:r w:rsidR="00FB3AE0">
        <w:rPr>
          <w:rFonts w:asciiTheme="minorHAnsi" w:eastAsia="MS Mincho" w:hAnsiTheme="minorHAnsi" w:cstheme="minorHAnsi"/>
          <w:b w:val="0"/>
          <w:sz w:val="24"/>
          <w:szCs w:val="24"/>
        </w:rPr>
        <w:t xml:space="preserve">mainly </w:t>
      </w:r>
      <w:r w:rsidR="00525109">
        <w:rPr>
          <w:rFonts w:asciiTheme="minorHAnsi" w:eastAsia="MS Mincho" w:hAnsiTheme="minorHAnsi" w:cstheme="minorHAnsi"/>
          <w:b w:val="0"/>
          <w:sz w:val="24"/>
          <w:szCs w:val="24"/>
        </w:rPr>
        <w:t>of</w:t>
      </w:r>
      <w:r w:rsidR="00387942">
        <w:rPr>
          <w:rFonts w:asciiTheme="minorHAnsi" w:eastAsia="MS Mincho" w:hAnsiTheme="minorHAnsi" w:cstheme="minorHAnsi"/>
          <w:b w:val="0"/>
          <w:sz w:val="24"/>
          <w:szCs w:val="24"/>
        </w:rPr>
        <w:t xml:space="preserve"> </w:t>
      </w:r>
      <w:r w:rsidR="00C41D70">
        <w:rPr>
          <w:rFonts w:asciiTheme="minorHAnsi" w:eastAsia="MS Mincho" w:hAnsiTheme="minorHAnsi" w:cstheme="minorHAnsi"/>
          <w:b w:val="0"/>
          <w:sz w:val="24"/>
          <w:szCs w:val="24"/>
        </w:rPr>
        <w:t>N</w:t>
      </w:r>
      <w:r w:rsidR="00156B70">
        <w:rPr>
          <w:rFonts w:asciiTheme="minorHAnsi" w:eastAsia="MS Mincho" w:hAnsiTheme="minorHAnsi" w:cstheme="minorHAnsi"/>
          <w:b w:val="0"/>
          <w:sz w:val="24"/>
          <w:szCs w:val="24"/>
        </w:rPr>
        <w:t xml:space="preserve">ext.js, </w:t>
      </w:r>
      <w:r w:rsidR="00C41D70">
        <w:rPr>
          <w:rFonts w:asciiTheme="minorHAnsi" w:eastAsia="MS Mincho" w:hAnsiTheme="minorHAnsi" w:cstheme="minorHAnsi"/>
          <w:b w:val="0"/>
          <w:sz w:val="24"/>
          <w:szCs w:val="24"/>
        </w:rPr>
        <w:t>R</w:t>
      </w:r>
      <w:r w:rsidR="00156B70">
        <w:rPr>
          <w:rFonts w:asciiTheme="minorHAnsi" w:eastAsia="MS Mincho" w:hAnsiTheme="minorHAnsi" w:cstheme="minorHAnsi"/>
          <w:b w:val="0"/>
          <w:sz w:val="24"/>
          <w:szCs w:val="24"/>
        </w:rPr>
        <w:t xml:space="preserve">eact, </w:t>
      </w:r>
      <w:r w:rsidR="00C41D70">
        <w:rPr>
          <w:rFonts w:asciiTheme="minorHAnsi" w:eastAsia="MS Mincho" w:hAnsiTheme="minorHAnsi" w:cstheme="minorHAnsi"/>
          <w:b w:val="0"/>
          <w:sz w:val="24"/>
          <w:szCs w:val="24"/>
        </w:rPr>
        <w:t>S</w:t>
      </w:r>
      <w:r w:rsidR="00156B70">
        <w:rPr>
          <w:rFonts w:asciiTheme="minorHAnsi" w:eastAsia="MS Mincho" w:hAnsiTheme="minorHAnsi" w:cstheme="minorHAnsi"/>
          <w:b w:val="0"/>
          <w:sz w:val="24"/>
          <w:szCs w:val="24"/>
        </w:rPr>
        <w:t>emantic</w:t>
      </w:r>
      <w:r w:rsidR="00C41D70">
        <w:rPr>
          <w:rFonts w:asciiTheme="minorHAnsi" w:eastAsia="MS Mincho" w:hAnsiTheme="minorHAnsi" w:cstheme="minorHAnsi"/>
          <w:b w:val="0"/>
          <w:sz w:val="24"/>
          <w:szCs w:val="24"/>
        </w:rPr>
        <w:t xml:space="preserve"> UI</w:t>
      </w:r>
      <w:r w:rsidR="00156B70">
        <w:rPr>
          <w:rFonts w:asciiTheme="minorHAnsi" w:eastAsia="MS Mincho" w:hAnsiTheme="minorHAnsi" w:cstheme="minorHAnsi"/>
          <w:b w:val="0"/>
          <w:sz w:val="24"/>
          <w:szCs w:val="24"/>
        </w:rPr>
        <w:t xml:space="preserve">, </w:t>
      </w:r>
      <w:r w:rsidR="00C41D70">
        <w:rPr>
          <w:rFonts w:asciiTheme="minorHAnsi" w:eastAsia="MS Mincho" w:hAnsiTheme="minorHAnsi" w:cstheme="minorHAnsi"/>
          <w:b w:val="0"/>
          <w:sz w:val="24"/>
          <w:szCs w:val="24"/>
        </w:rPr>
        <w:t>R</w:t>
      </w:r>
      <w:r w:rsidR="00906F36">
        <w:rPr>
          <w:rFonts w:asciiTheme="minorHAnsi" w:eastAsia="MS Mincho" w:hAnsiTheme="minorHAnsi" w:cstheme="minorHAnsi"/>
          <w:b w:val="0"/>
          <w:sz w:val="24"/>
          <w:szCs w:val="24"/>
        </w:rPr>
        <w:t xml:space="preserve">eact </w:t>
      </w:r>
      <w:r w:rsidR="00C41D70">
        <w:rPr>
          <w:rFonts w:asciiTheme="minorHAnsi" w:eastAsia="MS Mincho" w:hAnsiTheme="minorHAnsi" w:cstheme="minorHAnsi"/>
          <w:b w:val="0"/>
          <w:sz w:val="24"/>
          <w:szCs w:val="24"/>
        </w:rPr>
        <w:t>A</w:t>
      </w:r>
      <w:r w:rsidR="00156B70">
        <w:rPr>
          <w:rFonts w:asciiTheme="minorHAnsi" w:eastAsia="MS Mincho" w:hAnsiTheme="minorHAnsi" w:cstheme="minorHAnsi"/>
          <w:b w:val="0"/>
          <w:sz w:val="24"/>
          <w:szCs w:val="24"/>
        </w:rPr>
        <w:t xml:space="preserve">pollo, </w:t>
      </w:r>
      <w:r w:rsidR="00C41D70">
        <w:rPr>
          <w:rFonts w:asciiTheme="minorHAnsi" w:eastAsia="MS Mincho" w:hAnsiTheme="minorHAnsi" w:cstheme="minorHAnsi"/>
          <w:b w:val="0"/>
          <w:sz w:val="24"/>
          <w:szCs w:val="24"/>
        </w:rPr>
        <w:t>L</w:t>
      </w:r>
      <w:r w:rsidR="00CD6B6C">
        <w:rPr>
          <w:rFonts w:asciiTheme="minorHAnsi" w:eastAsia="MS Mincho" w:hAnsiTheme="minorHAnsi" w:cstheme="minorHAnsi"/>
          <w:b w:val="0"/>
          <w:sz w:val="24"/>
          <w:szCs w:val="24"/>
        </w:rPr>
        <w:t>oop</w:t>
      </w:r>
      <w:r w:rsidR="00C41D70">
        <w:rPr>
          <w:rFonts w:asciiTheme="minorHAnsi" w:eastAsia="MS Mincho" w:hAnsiTheme="minorHAnsi" w:cstheme="minorHAnsi"/>
          <w:b w:val="0"/>
          <w:sz w:val="24"/>
          <w:szCs w:val="24"/>
        </w:rPr>
        <w:t>B</w:t>
      </w:r>
      <w:r w:rsidR="00CD6B6C">
        <w:rPr>
          <w:rFonts w:asciiTheme="minorHAnsi" w:eastAsia="MS Mincho" w:hAnsiTheme="minorHAnsi" w:cstheme="minorHAnsi"/>
          <w:b w:val="0"/>
          <w:sz w:val="24"/>
          <w:szCs w:val="24"/>
        </w:rPr>
        <w:t xml:space="preserve">ack, </w:t>
      </w:r>
      <w:r w:rsidR="00C41D70">
        <w:rPr>
          <w:rFonts w:asciiTheme="minorHAnsi" w:eastAsia="MS Mincho" w:hAnsiTheme="minorHAnsi" w:cstheme="minorHAnsi"/>
          <w:b w:val="0"/>
          <w:sz w:val="24"/>
          <w:szCs w:val="24"/>
        </w:rPr>
        <w:t>R</w:t>
      </w:r>
      <w:r w:rsidR="00387942">
        <w:rPr>
          <w:rFonts w:asciiTheme="minorHAnsi" w:eastAsia="MS Mincho" w:hAnsiTheme="minorHAnsi" w:cstheme="minorHAnsi"/>
          <w:b w:val="0"/>
          <w:sz w:val="24"/>
          <w:szCs w:val="24"/>
        </w:rPr>
        <w:t>x</w:t>
      </w:r>
      <w:r w:rsidR="00C41D70">
        <w:rPr>
          <w:rFonts w:asciiTheme="minorHAnsi" w:eastAsia="MS Mincho" w:hAnsiTheme="minorHAnsi" w:cstheme="minorHAnsi"/>
          <w:b w:val="0"/>
          <w:sz w:val="24"/>
          <w:szCs w:val="24"/>
        </w:rPr>
        <w:t>JS</w:t>
      </w:r>
      <w:r w:rsidR="00387942">
        <w:rPr>
          <w:rFonts w:asciiTheme="minorHAnsi" w:eastAsia="MS Mincho" w:hAnsiTheme="minorHAnsi" w:cstheme="minorHAnsi"/>
          <w:b w:val="0"/>
          <w:sz w:val="24"/>
          <w:szCs w:val="24"/>
        </w:rPr>
        <w:t xml:space="preserve">, </w:t>
      </w:r>
      <w:r w:rsidR="00C41D70">
        <w:rPr>
          <w:rFonts w:asciiTheme="minorHAnsi" w:eastAsia="MS Mincho" w:hAnsiTheme="minorHAnsi" w:cstheme="minorHAnsi"/>
          <w:b w:val="0"/>
          <w:sz w:val="24"/>
          <w:szCs w:val="24"/>
        </w:rPr>
        <w:t>L</w:t>
      </w:r>
      <w:r w:rsidR="004C32FA">
        <w:rPr>
          <w:rFonts w:asciiTheme="minorHAnsi" w:eastAsia="MS Mincho" w:hAnsiTheme="minorHAnsi" w:cstheme="minorHAnsi"/>
          <w:b w:val="0"/>
          <w:sz w:val="24"/>
          <w:szCs w:val="24"/>
        </w:rPr>
        <w:t>odash</w:t>
      </w:r>
      <w:r w:rsidR="00E059DB">
        <w:rPr>
          <w:rFonts w:asciiTheme="minorHAnsi" w:eastAsia="MS Mincho" w:hAnsiTheme="minorHAnsi" w:cstheme="minorHAnsi"/>
          <w:b w:val="0"/>
          <w:sz w:val="24"/>
          <w:szCs w:val="24"/>
        </w:rPr>
        <w:t>,</w:t>
      </w:r>
      <w:r w:rsidR="00695627">
        <w:rPr>
          <w:rFonts w:asciiTheme="minorHAnsi" w:eastAsia="MS Mincho" w:hAnsiTheme="minorHAnsi" w:cstheme="minorHAnsi"/>
          <w:b w:val="0"/>
          <w:sz w:val="24"/>
          <w:szCs w:val="24"/>
        </w:rPr>
        <w:t xml:space="preserve"> </w:t>
      </w:r>
      <w:r w:rsidR="00E35A51">
        <w:rPr>
          <w:rFonts w:asciiTheme="minorHAnsi" w:eastAsia="MS Mincho" w:hAnsiTheme="minorHAnsi" w:cstheme="minorHAnsi"/>
          <w:b w:val="0"/>
          <w:sz w:val="24"/>
          <w:szCs w:val="24"/>
        </w:rPr>
        <w:t xml:space="preserve">MongoDB, </w:t>
      </w:r>
      <w:r w:rsidR="00F61F92">
        <w:rPr>
          <w:rFonts w:asciiTheme="minorHAnsi" w:eastAsia="MS Mincho" w:hAnsiTheme="minorHAnsi" w:cstheme="minorHAnsi"/>
          <w:b w:val="0"/>
          <w:sz w:val="24"/>
          <w:szCs w:val="24"/>
        </w:rPr>
        <w:t>Recombee</w:t>
      </w:r>
      <w:r w:rsidR="00A75E14">
        <w:rPr>
          <w:rFonts w:asciiTheme="minorHAnsi" w:eastAsia="MS Mincho" w:hAnsiTheme="minorHAnsi" w:cstheme="minorHAnsi"/>
          <w:b w:val="0"/>
          <w:sz w:val="24"/>
          <w:szCs w:val="24"/>
        </w:rPr>
        <w:t xml:space="preserve">, </w:t>
      </w:r>
      <w:r w:rsidR="00C41D70">
        <w:rPr>
          <w:rFonts w:asciiTheme="minorHAnsi" w:eastAsia="MS Mincho" w:hAnsiTheme="minorHAnsi" w:cstheme="minorHAnsi"/>
          <w:b w:val="0"/>
          <w:sz w:val="24"/>
          <w:szCs w:val="24"/>
        </w:rPr>
        <w:t>D</w:t>
      </w:r>
      <w:r w:rsidR="00A75E14">
        <w:rPr>
          <w:rFonts w:asciiTheme="minorHAnsi" w:eastAsia="MS Mincho" w:hAnsiTheme="minorHAnsi" w:cstheme="minorHAnsi"/>
          <w:b w:val="0"/>
          <w:sz w:val="24"/>
          <w:szCs w:val="24"/>
        </w:rPr>
        <w:t xml:space="preserve">ocker, and </w:t>
      </w:r>
      <w:r w:rsidR="00C41D70">
        <w:rPr>
          <w:rFonts w:asciiTheme="minorHAnsi" w:eastAsia="MS Mincho" w:hAnsiTheme="minorHAnsi" w:cstheme="minorHAnsi"/>
          <w:b w:val="0"/>
          <w:sz w:val="24"/>
          <w:szCs w:val="24"/>
        </w:rPr>
        <w:t>K</w:t>
      </w:r>
      <w:r w:rsidR="00A75E14">
        <w:rPr>
          <w:rFonts w:asciiTheme="minorHAnsi" w:eastAsia="MS Mincho" w:hAnsiTheme="minorHAnsi" w:cstheme="minorHAnsi"/>
          <w:b w:val="0"/>
          <w:sz w:val="24"/>
          <w:szCs w:val="24"/>
        </w:rPr>
        <w:t>ubernetes</w:t>
      </w:r>
      <w:r w:rsidR="00DB2A76">
        <w:rPr>
          <w:rFonts w:asciiTheme="minorHAnsi" w:eastAsia="MS Mincho" w:hAnsiTheme="minorHAnsi" w:cstheme="minorHAnsi"/>
          <w:b w:val="0"/>
          <w:sz w:val="24"/>
          <w:szCs w:val="24"/>
        </w:rPr>
        <w:t xml:space="preserve"> </w:t>
      </w:r>
      <w:r w:rsidR="009C61B9">
        <w:rPr>
          <w:rFonts w:asciiTheme="minorHAnsi" w:eastAsia="MS Mincho" w:hAnsiTheme="minorHAnsi" w:cstheme="minorHAnsi"/>
          <w:b w:val="0"/>
          <w:sz w:val="24"/>
          <w:szCs w:val="24"/>
        </w:rPr>
        <w:t>stitched</w:t>
      </w:r>
      <w:r w:rsidR="00A676DF">
        <w:rPr>
          <w:rFonts w:asciiTheme="minorHAnsi" w:eastAsia="MS Mincho" w:hAnsiTheme="minorHAnsi" w:cstheme="minorHAnsi"/>
          <w:b w:val="0"/>
          <w:sz w:val="24"/>
          <w:szCs w:val="24"/>
        </w:rPr>
        <w:t xml:space="preserve"> in</w:t>
      </w:r>
      <w:r w:rsidR="00DB2A76">
        <w:rPr>
          <w:rFonts w:asciiTheme="minorHAnsi" w:eastAsia="MS Mincho" w:hAnsiTheme="minorHAnsi" w:cstheme="minorHAnsi"/>
          <w:b w:val="0"/>
          <w:sz w:val="24"/>
          <w:szCs w:val="24"/>
        </w:rPr>
        <w:t xml:space="preserve"> MVVM architectur</w:t>
      </w:r>
      <w:r w:rsidR="00E17AE7">
        <w:rPr>
          <w:rFonts w:asciiTheme="minorHAnsi" w:eastAsia="MS Mincho" w:hAnsiTheme="minorHAnsi" w:cstheme="minorHAnsi"/>
          <w:b w:val="0"/>
          <w:sz w:val="24"/>
          <w:szCs w:val="24"/>
        </w:rPr>
        <w:t>e</w:t>
      </w:r>
      <w:r w:rsidR="00447272">
        <w:rPr>
          <w:rFonts w:asciiTheme="minorHAnsi" w:eastAsia="MS Mincho" w:hAnsiTheme="minorHAnsi" w:cstheme="minorHAnsi"/>
          <w:b w:val="0"/>
          <w:sz w:val="24"/>
          <w:szCs w:val="24"/>
        </w:rPr>
        <w:t>.</w:t>
      </w:r>
      <w:r w:rsidR="00BE1DEF">
        <w:rPr>
          <w:rFonts w:asciiTheme="minorHAnsi" w:eastAsia="MS Mincho" w:hAnsiTheme="minorHAnsi" w:cstheme="minorHAnsi"/>
          <w:b w:val="0"/>
          <w:sz w:val="24"/>
          <w:szCs w:val="24"/>
        </w:rPr>
        <w:t xml:space="preserve"> </w:t>
      </w:r>
      <w:r w:rsidR="000058B0">
        <w:rPr>
          <w:rFonts w:asciiTheme="minorHAnsi" w:eastAsia="MS Mincho" w:hAnsiTheme="minorHAnsi" w:cstheme="minorHAnsi"/>
          <w:b w:val="0"/>
          <w:sz w:val="24"/>
          <w:szCs w:val="24"/>
        </w:rPr>
        <w:br/>
      </w:r>
      <w:r w:rsidR="00666E2F">
        <w:rPr>
          <w:rFonts w:asciiTheme="minorHAnsi" w:eastAsia="MS Mincho" w:hAnsiTheme="minorHAnsi" w:cstheme="minorHAnsi"/>
          <w:b w:val="0"/>
          <w:sz w:val="24"/>
          <w:szCs w:val="24"/>
        </w:rPr>
        <w:t>Some</w:t>
      </w:r>
      <w:r w:rsidR="00D13839">
        <w:rPr>
          <w:rFonts w:asciiTheme="minorHAnsi" w:eastAsia="MS Mincho" w:hAnsiTheme="minorHAnsi" w:cstheme="minorHAnsi"/>
          <w:b w:val="0"/>
          <w:sz w:val="24"/>
          <w:szCs w:val="24"/>
        </w:rPr>
        <w:t xml:space="preserve"> of the</w:t>
      </w:r>
      <w:r w:rsidR="00666E2F">
        <w:rPr>
          <w:rFonts w:asciiTheme="minorHAnsi" w:eastAsia="MS Mincho" w:hAnsiTheme="minorHAnsi" w:cstheme="minorHAnsi"/>
          <w:b w:val="0"/>
          <w:sz w:val="24"/>
          <w:szCs w:val="24"/>
        </w:rPr>
        <w:t xml:space="preserve"> </w:t>
      </w:r>
      <w:r w:rsidR="00BE073A">
        <w:rPr>
          <w:rFonts w:asciiTheme="minorHAnsi" w:eastAsia="MS Mincho" w:hAnsiTheme="minorHAnsi" w:cstheme="minorHAnsi"/>
          <w:b w:val="0"/>
          <w:sz w:val="24"/>
          <w:szCs w:val="24"/>
        </w:rPr>
        <w:t>r</w:t>
      </w:r>
      <w:r w:rsidR="003903E9">
        <w:rPr>
          <w:rFonts w:asciiTheme="minorHAnsi" w:eastAsia="MS Mincho" w:hAnsiTheme="minorHAnsi" w:cstheme="minorHAnsi"/>
          <w:b w:val="0"/>
          <w:sz w:val="24"/>
          <w:szCs w:val="24"/>
        </w:rPr>
        <w:t>elevant</w:t>
      </w:r>
      <w:r w:rsidR="00BE073A">
        <w:rPr>
          <w:rFonts w:asciiTheme="minorHAnsi" w:eastAsia="MS Mincho" w:hAnsiTheme="minorHAnsi" w:cstheme="minorHAnsi"/>
          <w:b w:val="0"/>
          <w:sz w:val="24"/>
          <w:szCs w:val="24"/>
        </w:rPr>
        <w:t xml:space="preserve"> </w:t>
      </w:r>
      <w:r w:rsidR="003903E9">
        <w:rPr>
          <w:rFonts w:asciiTheme="minorHAnsi" w:eastAsia="MS Mincho" w:hAnsiTheme="minorHAnsi" w:cstheme="minorHAnsi"/>
          <w:b w:val="0"/>
          <w:sz w:val="24"/>
          <w:szCs w:val="24"/>
        </w:rPr>
        <w:t>code</w:t>
      </w:r>
      <w:r w:rsidR="00B94636">
        <w:rPr>
          <w:rFonts w:asciiTheme="minorHAnsi" w:eastAsia="MS Mincho" w:hAnsiTheme="minorHAnsi" w:cstheme="minorHAnsi"/>
          <w:b w:val="0"/>
          <w:sz w:val="24"/>
          <w:szCs w:val="24"/>
        </w:rPr>
        <w:t>,</w:t>
      </w:r>
      <w:r w:rsidR="00463F00">
        <w:rPr>
          <w:rFonts w:asciiTheme="minorHAnsi" w:eastAsia="MS Mincho" w:hAnsiTheme="minorHAnsi" w:cstheme="minorHAnsi"/>
          <w:b w:val="0"/>
          <w:sz w:val="24"/>
          <w:szCs w:val="24"/>
        </w:rPr>
        <w:t xml:space="preserve"> </w:t>
      </w:r>
      <w:r w:rsidR="00D75B27">
        <w:rPr>
          <w:rFonts w:asciiTheme="minorHAnsi" w:eastAsia="MS Mincho" w:hAnsiTheme="minorHAnsi" w:cstheme="minorHAnsi"/>
          <w:b w:val="0"/>
          <w:sz w:val="24"/>
          <w:szCs w:val="24"/>
        </w:rPr>
        <w:t xml:space="preserve">based </w:t>
      </w:r>
      <w:r w:rsidR="00D13839">
        <w:rPr>
          <w:rFonts w:asciiTheme="minorHAnsi" w:eastAsia="MS Mincho" w:hAnsiTheme="minorHAnsi" w:cstheme="minorHAnsi"/>
          <w:b w:val="0"/>
          <w:sz w:val="24"/>
          <w:szCs w:val="24"/>
        </w:rPr>
        <w:t>on</w:t>
      </w:r>
      <w:r w:rsidR="00525109">
        <w:rPr>
          <w:rFonts w:asciiTheme="minorHAnsi" w:eastAsia="MS Mincho" w:hAnsiTheme="minorHAnsi" w:cstheme="minorHAnsi"/>
          <w:b w:val="0"/>
          <w:sz w:val="24"/>
          <w:szCs w:val="24"/>
        </w:rPr>
        <w:t xml:space="preserve"> </w:t>
      </w:r>
      <w:r w:rsidR="00C41D70">
        <w:rPr>
          <w:rFonts w:asciiTheme="minorHAnsi" w:eastAsia="MS Mincho" w:hAnsiTheme="minorHAnsi" w:cstheme="minorHAnsi"/>
          <w:b w:val="0"/>
          <w:sz w:val="24"/>
          <w:szCs w:val="24"/>
        </w:rPr>
        <w:t>R</w:t>
      </w:r>
      <w:r w:rsidR="00525109">
        <w:rPr>
          <w:rFonts w:asciiTheme="minorHAnsi" w:eastAsia="MS Mincho" w:hAnsiTheme="minorHAnsi" w:cstheme="minorHAnsi"/>
          <w:b w:val="0"/>
          <w:sz w:val="24"/>
          <w:szCs w:val="24"/>
        </w:rPr>
        <w:t xml:space="preserve">edux, </w:t>
      </w:r>
      <w:r w:rsidR="00B94636">
        <w:rPr>
          <w:rFonts w:asciiTheme="minorHAnsi" w:eastAsia="MS Mincho" w:hAnsiTheme="minorHAnsi" w:cstheme="minorHAnsi"/>
          <w:b w:val="0"/>
          <w:sz w:val="24"/>
          <w:szCs w:val="24"/>
        </w:rPr>
        <w:t>Feathers</w:t>
      </w:r>
      <w:r w:rsidR="00683999">
        <w:rPr>
          <w:rFonts w:asciiTheme="minorHAnsi" w:eastAsia="MS Mincho" w:hAnsiTheme="minorHAnsi" w:cstheme="minorHAnsi"/>
          <w:b w:val="0"/>
          <w:sz w:val="24"/>
          <w:szCs w:val="24"/>
        </w:rPr>
        <w:t>,</w:t>
      </w:r>
      <w:r w:rsidR="00B94636">
        <w:rPr>
          <w:rFonts w:asciiTheme="minorHAnsi" w:eastAsia="MS Mincho" w:hAnsiTheme="minorHAnsi" w:cstheme="minorHAnsi"/>
          <w:b w:val="0"/>
          <w:sz w:val="24"/>
          <w:szCs w:val="24"/>
        </w:rPr>
        <w:t xml:space="preserve"> etc</w:t>
      </w:r>
      <w:r w:rsidR="006720C3">
        <w:rPr>
          <w:rFonts w:asciiTheme="minorHAnsi" w:eastAsia="MS Mincho" w:hAnsiTheme="minorHAnsi" w:cstheme="minorHAnsi"/>
          <w:b w:val="0"/>
          <w:sz w:val="24"/>
          <w:szCs w:val="24"/>
        </w:rPr>
        <w:t>.</w:t>
      </w:r>
      <w:r w:rsidR="00B94636">
        <w:rPr>
          <w:rFonts w:asciiTheme="minorHAnsi" w:eastAsia="MS Mincho" w:hAnsiTheme="minorHAnsi" w:cstheme="minorHAnsi"/>
          <w:b w:val="0"/>
          <w:sz w:val="24"/>
          <w:szCs w:val="24"/>
        </w:rPr>
        <w:t>,</w:t>
      </w:r>
      <w:r w:rsidR="003903E9">
        <w:rPr>
          <w:rFonts w:asciiTheme="minorHAnsi" w:eastAsia="MS Mincho" w:hAnsiTheme="minorHAnsi" w:cstheme="minorHAnsi"/>
          <w:b w:val="0"/>
          <w:sz w:val="24"/>
          <w:szCs w:val="24"/>
        </w:rPr>
        <w:t xml:space="preserve"> </w:t>
      </w:r>
      <w:r w:rsidR="00BE073A">
        <w:rPr>
          <w:rFonts w:asciiTheme="minorHAnsi" w:eastAsia="MS Mincho" w:hAnsiTheme="minorHAnsi" w:cstheme="minorHAnsi"/>
          <w:b w:val="0"/>
          <w:sz w:val="24"/>
          <w:szCs w:val="24"/>
        </w:rPr>
        <w:t>can be accessed at:</w:t>
      </w:r>
    </w:p>
    <w:p w14:paraId="6640D163" w14:textId="36BEA9C0" w:rsidR="00BE073A" w:rsidRPr="00B22B9B" w:rsidRDefault="009D0F04" w:rsidP="004127F4">
      <w:pPr>
        <w:pStyle w:val="JobTitlebold"/>
        <w:ind w:left="1080"/>
        <w:rPr>
          <w:rFonts w:asciiTheme="minorHAnsi" w:eastAsia="MS Mincho" w:hAnsiTheme="minorHAnsi" w:cstheme="minorHAnsi"/>
          <w:b w:val="0"/>
          <w:sz w:val="24"/>
          <w:szCs w:val="24"/>
        </w:rPr>
      </w:pPr>
      <w:hyperlink r:id="rId12" w:history="1">
        <w:r w:rsidR="00BE073A" w:rsidRPr="00B22B9B">
          <w:rPr>
            <w:rStyle w:val="Hyperlink"/>
            <w:rFonts w:asciiTheme="minorHAnsi" w:eastAsia="MS Mincho" w:hAnsiTheme="minorHAnsi" w:cstheme="minorHAnsi"/>
            <w:b w:val="0"/>
            <w:sz w:val="24"/>
            <w:szCs w:val="24"/>
          </w:rPr>
          <w:t>https://github.com/prateekrastogi/andlit</w:t>
        </w:r>
      </w:hyperlink>
      <w:r w:rsidR="00BB5334">
        <w:rPr>
          <w:rStyle w:val="Hyperlink"/>
          <w:rFonts w:asciiTheme="minorHAnsi" w:eastAsia="MS Mincho" w:hAnsiTheme="minorHAnsi" w:cstheme="minorHAnsi"/>
          <w:b w:val="0"/>
          <w:sz w:val="24"/>
          <w:szCs w:val="24"/>
        </w:rPr>
        <w:t xml:space="preserve"> </w:t>
      </w:r>
      <w:r w:rsidR="004127F4">
        <w:rPr>
          <w:rFonts w:asciiTheme="minorHAnsi" w:eastAsia="MS Mincho" w:hAnsiTheme="minorHAnsi" w:cstheme="minorHAnsi"/>
          <w:b w:val="0"/>
          <w:sz w:val="24"/>
          <w:szCs w:val="24"/>
        </w:rPr>
        <w:tab/>
        <w:t xml:space="preserve">    </w:t>
      </w:r>
      <w:hyperlink r:id="rId13" w:history="1">
        <w:r w:rsidR="004127F4" w:rsidRPr="008D1B69">
          <w:rPr>
            <w:rStyle w:val="Hyperlink"/>
            <w:rFonts w:asciiTheme="minorHAnsi" w:eastAsia="MS Mincho" w:hAnsiTheme="minorHAnsi" w:cstheme="minorHAnsi"/>
            <w:b w:val="0"/>
            <w:sz w:val="24"/>
            <w:szCs w:val="24"/>
          </w:rPr>
          <w:t>https://github.com/prateekrastogi/bakendi</w:t>
        </w:r>
      </w:hyperlink>
    </w:p>
    <w:p w14:paraId="66144487" w14:textId="369AA388" w:rsidR="00BE073A" w:rsidRPr="00F567CA" w:rsidRDefault="00BE073A" w:rsidP="00940A6B">
      <w:pPr>
        <w:pStyle w:val="JobTitlebold"/>
        <w:ind w:left="1080"/>
        <w:rPr>
          <w:rFonts w:asciiTheme="minorHAnsi" w:eastAsia="MS Mincho" w:hAnsiTheme="minorHAnsi" w:cstheme="minorHAnsi"/>
          <w:sz w:val="24"/>
          <w:szCs w:val="24"/>
        </w:rPr>
      </w:pPr>
    </w:p>
    <w:p w14:paraId="22FAF7C1" w14:textId="77777777" w:rsidR="00E31D3B" w:rsidRPr="00F36451" w:rsidRDefault="00E31D3B" w:rsidP="00E31D3B">
      <w:pPr>
        <w:pStyle w:val="JobTitlebold"/>
        <w:numPr>
          <w:ilvl w:val="0"/>
          <w:numId w:val="30"/>
        </w:numPr>
        <w:rPr>
          <w:rFonts w:asciiTheme="majorHAnsi" w:eastAsia="MS Mincho" w:hAnsiTheme="majorHAnsi"/>
          <w:sz w:val="24"/>
          <w:szCs w:val="24"/>
        </w:rPr>
      </w:pPr>
      <w:r w:rsidRPr="00F36451">
        <w:rPr>
          <w:rFonts w:asciiTheme="majorHAnsi" w:eastAsia="MS Mincho" w:hAnsiTheme="majorHAnsi"/>
          <w:sz w:val="24"/>
          <w:szCs w:val="24"/>
        </w:rPr>
        <w:t>FICO</w:t>
      </w:r>
      <w:r>
        <w:rPr>
          <w:rFonts w:asciiTheme="majorHAnsi" w:eastAsia="MS Mincho" w:hAnsiTheme="majorHAnsi"/>
          <w:sz w:val="24"/>
          <w:szCs w:val="24"/>
        </w:rPr>
        <w:tab/>
      </w:r>
      <w:r>
        <w:rPr>
          <w:rFonts w:asciiTheme="majorHAnsi" w:eastAsia="MS Mincho" w:hAnsiTheme="majorHAnsi"/>
          <w:sz w:val="24"/>
          <w:szCs w:val="24"/>
        </w:rPr>
        <w:tab/>
      </w:r>
      <w:r>
        <w:rPr>
          <w:rFonts w:asciiTheme="majorHAnsi" w:eastAsia="MS Mincho" w:hAnsiTheme="majorHAnsi"/>
          <w:sz w:val="24"/>
          <w:szCs w:val="24"/>
        </w:rPr>
        <w:tab/>
      </w:r>
      <w:r>
        <w:rPr>
          <w:rFonts w:asciiTheme="majorHAnsi" w:eastAsia="MS Mincho" w:hAnsiTheme="majorHAnsi"/>
          <w:sz w:val="24"/>
          <w:szCs w:val="24"/>
        </w:rPr>
        <w:tab/>
      </w:r>
      <w:r>
        <w:rPr>
          <w:rFonts w:asciiTheme="majorHAnsi" w:eastAsia="MS Mincho" w:hAnsiTheme="majorHAnsi"/>
          <w:sz w:val="24"/>
          <w:szCs w:val="24"/>
        </w:rPr>
        <w:tab/>
      </w:r>
      <w:r>
        <w:rPr>
          <w:rFonts w:asciiTheme="majorHAnsi" w:eastAsia="MS Mincho" w:hAnsiTheme="majorHAnsi"/>
          <w:sz w:val="24"/>
          <w:szCs w:val="24"/>
        </w:rPr>
        <w:tab/>
      </w:r>
      <w:r>
        <w:rPr>
          <w:rFonts w:asciiTheme="majorHAnsi" w:eastAsia="MS Mincho" w:hAnsiTheme="majorHAnsi"/>
          <w:sz w:val="24"/>
          <w:szCs w:val="24"/>
        </w:rPr>
        <w:tab/>
      </w:r>
      <w:r>
        <w:rPr>
          <w:rFonts w:asciiTheme="majorHAnsi" w:eastAsia="MS Mincho" w:hAnsiTheme="majorHAnsi"/>
          <w:sz w:val="24"/>
          <w:szCs w:val="24"/>
        </w:rPr>
        <w:tab/>
      </w:r>
      <w:r>
        <w:rPr>
          <w:rFonts w:asciiTheme="majorHAnsi" w:eastAsia="MS Mincho" w:hAnsiTheme="majorHAnsi"/>
          <w:sz w:val="24"/>
          <w:szCs w:val="24"/>
        </w:rPr>
        <w:tab/>
        <w:t>Jun’14-Jul’16</w:t>
      </w:r>
    </w:p>
    <w:p w14:paraId="1752CD3A" w14:textId="77777777" w:rsidR="00404720" w:rsidRDefault="00404720" w:rsidP="00E31D3B">
      <w:pPr>
        <w:pStyle w:val="JobTitlebold"/>
        <w:ind w:left="1080"/>
        <w:rPr>
          <w:rFonts w:eastAsia="MS Mincho"/>
          <w:b w:val="0"/>
          <w:sz w:val="24"/>
          <w:szCs w:val="24"/>
        </w:rPr>
      </w:pPr>
    </w:p>
    <w:p w14:paraId="10FF774A" w14:textId="33712986" w:rsidR="00E31D3B" w:rsidRDefault="00E31D3B" w:rsidP="00E31D3B">
      <w:pPr>
        <w:pStyle w:val="JobTitlebold"/>
        <w:ind w:left="1080"/>
        <w:rPr>
          <w:rFonts w:eastAsia="MS Mincho"/>
          <w:b w:val="0"/>
          <w:sz w:val="24"/>
          <w:szCs w:val="24"/>
        </w:rPr>
      </w:pPr>
      <w:r>
        <w:rPr>
          <w:rFonts w:eastAsia="MS Mincho"/>
          <w:b w:val="0"/>
          <w:sz w:val="24"/>
          <w:szCs w:val="24"/>
        </w:rPr>
        <w:t>Worked at Fair Isaac (FICO), as a Software Engineer, where my primary responsibility was</w:t>
      </w:r>
      <w:r>
        <w:rPr>
          <w:rFonts w:eastAsia="MS Mincho"/>
          <w:b w:val="0"/>
          <w:sz w:val="24"/>
          <w:szCs w:val="24"/>
        </w:rPr>
        <w:br/>
        <w:t>to develop a Business Intelligence (BI) Microservice assembled with Java based technologies such as Spring Boot, Spring Data, Hibernate, Google Guava, TestNG, Mockito, and Selenium, and deployed on an in-house PaaS.</w:t>
      </w:r>
    </w:p>
    <w:p w14:paraId="1018D047" w14:textId="3935948F" w:rsidR="00E31D3B" w:rsidRPr="00E31D3B" w:rsidRDefault="00E31D3B" w:rsidP="00E31D3B">
      <w:pPr>
        <w:pStyle w:val="JobTitlebold"/>
        <w:ind w:left="1080"/>
        <w:rPr>
          <w:rFonts w:asciiTheme="minorHAnsi" w:eastAsia="MS Mincho" w:hAnsiTheme="minorHAnsi"/>
          <w:b w:val="0"/>
          <w:sz w:val="24"/>
          <w:szCs w:val="24"/>
        </w:rPr>
      </w:pPr>
      <w:r w:rsidRPr="0096374B">
        <w:rPr>
          <w:rFonts w:asciiTheme="minorHAnsi" w:eastAsia="MS Mincho" w:hAnsiTheme="minorHAnsi"/>
          <w:b w:val="0"/>
          <w:sz w:val="24"/>
          <w:szCs w:val="24"/>
        </w:rPr>
        <w:t xml:space="preserve"> </w:t>
      </w:r>
      <w:r w:rsidRPr="0096374B">
        <w:rPr>
          <w:rFonts w:asciiTheme="minorHAnsi" w:eastAsia="MS Mincho" w:hAnsiTheme="minorHAnsi"/>
          <w:b w:val="0"/>
          <w:sz w:val="24"/>
          <w:szCs w:val="24"/>
        </w:rPr>
        <w:tab/>
      </w:r>
      <w:r w:rsidRPr="0096374B">
        <w:rPr>
          <w:rFonts w:asciiTheme="minorHAnsi" w:eastAsia="MS Mincho" w:hAnsiTheme="minorHAnsi"/>
          <w:b w:val="0"/>
          <w:sz w:val="24"/>
          <w:szCs w:val="24"/>
        </w:rPr>
        <w:tab/>
      </w:r>
    </w:p>
    <w:p w14:paraId="0807382A" w14:textId="7A7C5D6B" w:rsidR="00E31D3B" w:rsidRDefault="00E31D3B" w:rsidP="00E31D3B">
      <w:pPr>
        <w:pStyle w:val="JobTitlebold"/>
        <w:numPr>
          <w:ilvl w:val="0"/>
          <w:numId w:val="45"/>
        </w:numPr>
        <w:rPr>
          <w:rFonts w:asciiTheme="majorHAnsi" w:eastAsia="MS Mincho" w:hAnsiTheme="majorHAnsi"/>
          <w:sz w:val="24"/>
          <w:szCs w:val="24"/>
        </w:rPr>
      </w:pPr>
      <w:r>
        <w:rPr>
          <w:rFonts w:asciiTheme="majorHAnsi" w:eastAsia="MS Mincho" w:hAnsiTheme="majorHAnsi"/>
          <w:sz w:val="24"/>
          <w:szCs w:val="24"/>
        </w:rPr>
        <w:t>PC Down</w:t>
      </w:r>
    </w:p>
    <w:p w14:paraId="0626127D" w14:textId="77777777" w:rsidR="00404720" w:rsidRDefault="00404720" w:rsidP="00E31D3B">
      <w:pPr>
        <w:pStyle w:val="JobTitlebold"/>
        <w:ind w:left="1080"/>
        <w:rPr>
          <w:rFonts w:eastAsia="MS Mincho"/>
          <w:b w:val="0"/>
          <w:sz w:val="24"/>
          <w:szCs w:val="24"/>
        </w:rPr>
      </w:pPr>
    </w:p>
    <w:p w14:paraId="180256A9" w14:textId="66EC5CE9" w:rsidR="00E31D3B" w:rsidRDefault="00E31D3B" w:rsidP="00E31D3B">
      <w:pPr>
        <w:pStyle w:val="JobTitlebold"/>
        <w:ind w:left="1080"/>
        <w:rPr>
          <w:rFonts w:eastAsia="MS Mincho"/>
          <w:b w:val="0"/>
          <w:sz w:val="24"/>
          <w:szCs w:val="24"/>
        </w:rPr>
      </w:pPr>
      <w:r>
        <w:rPr>
          <w:rFonts w:eastAsia="MS Mincho"/>
          <w:b w:val="0"/>
          <w:sz w:val="24"/>
          <w:szCs w:val="24"/>
        </w:rPr>
        <w:t xml:space="preserve">To save energy, written a multithreaded WPF desktop application </w:t>
      </w:r>
      <w:r w:rsidR="0028109E">
        <w:rPr>
          <w:rFonts w:eastAsia="MS Mincho"/>
          <w:b w:val="0"/>
          <w:sz w:val="24"/>
          <w:szCs w:val="24"/>
        </w:rPr>
        <w:t>that</w:t>
      </w:r>
      <w:r>
        <w:rPr>
          <w:rFonts w:eastAsia="MS Mincho"/>
          <w:b w:val="0"/>
          <w:sz w:val="24"/>
          <w:szCs w:val="24"/>
        </w:rPr>
        <w:t xml:space="preserve"> shut down, restart, log off, or </w:t>
      </w:r>
      <w:r w:rsidR="008E512D">
        <w:rPr>
          <w:rFonts w:eastAsia="MS Mincho"/>
          <w:b w:val="0"/>
          <w:sz w:val="24"/>
          <w:szCs w:val="24"/>
        </w:rPr>
        <w:t>sleep the</w:t>
      </w:r>
      <w:r>
        <w:rPr>
          <w:rFonts w:eastAsia="MS Mincho"/>
          <w:b w:val="0"/>
          <w:sz w:val="24"/>
          <w:szCs w:val="24"/>
        </w:rPr>
        <w:t xml:space="preserve"> computer</w:t>
      </w:r>
      <w:r w:rsidR="00036C2C">
        <w:rPr>
          <w:rFonts w:eastAsia="MS Mincho"/>
          <w:b w:val="0"/>
          <w:sz w:val="24"/>
          <w:szCs w:val="24"/>
        </w:rPr>
        <w:t>,</w:t>
      </w:r>
      <w:r>
        <w:rPr>
          <w:rFonts w:eastAsia="MS Mincho"/>
          <w:b w:val="0"/>
          <w:sz w:val="24"/>
          <w:szCs w:val="24"/>
        </w:rPr>
        <w:t xml:space="preserve"> </w:t>
      </w:r>
      <w:r w:rsidR="00D07835">
        <w:rPr>
          <w:rFonts w:eastAsia="MS Mincho"/>
          <w:b w:val="0"/>
          <w:sz w:val="24"/>
          <w:szCs w:val="24"/>
        </w:rPr>
        <w:t>following</w:t>
      </w:r>
      <w:r w:rsidR="00FD3365">
        <w:rPr>
          <w:rFonts w:eastAsia="MS Mincho"/>
          <w:b w:val="0"/>
          <w:sz w:val="24"/>
          <w:szCs w:val="24"/>
        </w:rPr>
        <w:t xml:space="preserve"> </w:t>
      </w:r>
      <w:r>
        <w:rPr>
          <w:rFonts w:eastAsia="MS Mincho"/>
          <w:b w:val="0"/>
          <w:sz w:val="24"/>
          <w:szCs w:val="24"/>
        </w:rPr>
        <w:t>preset</w:t>
      </w:r>
      <w:r w:rsidR="00FD17B8">
        <w:rPr>
          <w:rFonts w:eastAsia="MS Mincho"/>
          <w:b w:val="0"/>
          <w:sz w:val="24"/>
          <w:szCs w:val="24"/>
        </w:rPr>
        <w:t>s</w:t>
      </w:r>
      <w:r>
        <w:rPr>
          <w:rFonts w:eastAsia="MS Mincho"/>
          <w:b w:val="0"/>
          <w:sz w:val="24"/>
          <w:szCs w:val="24"/>
        </w:rPr>
        <w:t xml:space="preserve"> such as time, data transfer rate, a</w:t>
      </w:r>
      <w:r w:rsidR="00976F7D">
        <w:rPr>
          <w:rFonts w:eastAsia="MS Mincho"/>
          <w:b w:val="0"/>
          <w:sz w:val="24"/>
          <w:szCs w:val="24"/>
        </w:rPr>
        <w:t>nd</w:t>
      </w:r>
      <w:r w:rsidR="001C31CD">
        <w:rPr>
          <w:rFonts w:eastAsia="MS Mincho"/>
          <w:b w:val="0"/>
          <w:sz w:val="24"/>
          <w:szCs w:val="24"/>
        </w:rPr>
        <w:t xml:space="preserve"> </w:t>
      </w:r>
      <w:r w:rsidR="00C56218">
        <w:rPr>
          <w:rFonts w:eastAsia="MS Mincho"/>
          <w:b w:val="0"/>
          <w:sz w:val="24"/>
          <w:szCs w:val="24"/>
        </w:rPr>
        <w:t>running</w:t>
      </w:r>
      <w:r w:rsidR="0047159D">
        <w:rPr>
          <w:rFonts w:eastAsia="MS Mincho"/>
          <w:b w:val="0"/>
          <w:sz w:val="24"/>
          <w:szCs w:val="24"/>
        </w:rPr>
        <w:t xml:space="preserve"> process </w:t>
      </w:r>
      <w:r>
        <w:rPr>
          <w:rFonts w:eastAsia="MS Mincho"/>
          <w:b w:val="0"/>
          <w:sz w:val="24"/>
          <w:szCs w:val="24"/>
        </w:rPr>
        <w:t>CPU consumption. Th</w:t>
      </w:r>
      <w:r w:rsidR="00574509">
        <w:rPr>
          <w:rFonts w:eastAsia="MS Mincho"/>
          <w:b w:val="0"/>
          <w:sz w:val="24"/>
          <w:szCs w:val="24"/>
        </w:rPr>
        <w:t>e app code can be obtained from</w:t>
      </w:r>
      <w:r>
        <w:rPr>
          <w:rFonts w:eastAsia="MS Mincho"/>
          <w:b w:val="0"/>
          <w:sz w:val="24"/>
          <w:szCs w:val="24"/>
        </w:rPr>
        <w:t>:</w:t>
      </w:r>
    </w:p>
    <w:p w14:paraId="2CC35C19" w14:textId="69ADE5C1" w:rsidR="00E31D3B" w:rsidRDefault="009D0F04" w:rsidP="00E31D3B">
      <w:pPr>
        <w:pStyle w:val="JobTitlebold"/>
        <w:ind w:left="1080"/>
      </w:pPr>
      <w:hyperlink r:id="rId14" w:history="1">
        <w:r w:rsidR="00E31D3B">
          <w:rPr>
            <w:rStyle w:val="Hyperlink"/>
            <w:rFonts w:eastAsia="MS Mincho"/>
            <w:b w:val="0"/>
            <w:sz w:val="24"/>
            <w:szCs w:val="24"/>
          </w:rPr>
          <w:t>https://github.com/prateekrastogi/AutoShutDown</w:t>
        </w:r>
      </w:hyperlink>
    </w:p>
    <w:p w14:paraId="4F53FBBF" w14:textId="77777777" w:rsidR="008814B1" w:rsidRDefault="008814B1" w:rsidP="00E31D3B">
      <w:pPr>
        <w:pStyle w:val="JobTitlebold"/>
        <w:ind w:left="1080"/>
        <w:rPr>
          <w:rFonts w:eastAsia="MS Mincho"/>
          <w:b w:val="0"/>
          <w:sz w:val="24"/>
          <w:szCs w:val="24"/>
        </w:rPr>
      </w:pPr>
    </w:p>
    <w:p w14:paraId="699CF87B" w14:textId="73E395CE" w:rsidR="00E31D3B" w:rsidRDefault="008814B1" w:rsidP="00BE259D">
      <w:pPr>
        <w:pStyle w:val="JobTitlebold"/>
        <w:numPr>
          <w:ilvl w:val="0"/>
          <w:numId w:val="30"/>
        </w:numPr>
        <w:rPr>
          <w:rFonts w:asciiTheme="majorHAnsi" w:eastAsia="MS Mincho" w:hAnsiTheme="majorHAnsi"/>
          <w:sz w:val="24"/>
          <w:szCs w:val="24"/>
        </w:rPr>
      </w:pPr>
      <w:r>
        <w:rPr>
          <w:rFonts w:asciiTheme="majorHAnsi" w:eastAsia="MS Mincho" w:hAnsiTheme="majorHAnsi"/>
          <w:sz w:val="24"/>
          <w:szCs w:val="24"/>
        </w:rPr>
        <w:t>Video.js Icon Font</w:t>
      </w:r>
    </w:p>
    <w:p w14:paraId="2EEE7C12" w14:textId="77777777" w:rsidR="004127F4" w:rsidRDefault="004127F4" w:rsidP="005560D7">
      <w:pPr>
        <w:pStyle w:val="JobTitlebold"/>
        <w:ind w:left="1080"/>
        <w:rPr>
          <w:rFonts w:asciiTheme="minorHAnsi" w:eastAsia="MS Mincho" w:hAnsiTheme="minorHAnsi" w:cstheme="minorHAnsi"/>
          <w:b w:val="0"/>
          <w:bCs w:val="0"/>
          <w:sz w:val="24"/>
          <w:szCs w:val="24"/>
        </w:rPr>
      </w:pPr>
    </w:p>
    <w:p w14:paraId="7CF7026F" w14:textId="2BC2CBC0" w:rsidR="005560D7" w:rsidRDefault="00D27627" w:rsidP="005560D7">
      <w:pPr>
        <w:pStyle w:val="JobTitlebold"/>
        <w:ind w:left="1080"/>
        <w:rPr>
          <w:rFonts w:asciiTheme="minorHAnsi" w:eastAsia="MS Mincho" w:hAnsiTheme="minorHAnsi" w:cstheme="minorHAnsi"/>
          <w:b w:val="0"/>
          <w:bCs w:val="0"/>
          <w:sz w:val="24"/>
          <w:szCs w:val="24"/>
        </w:rPr>
      </w:pPr>
      <w:r>
        <w:rPr>
          <w:rFonts w:asciiTheme="minorHAnsi" w:eastAsia="MS Mincho" w:hAnsiTheme="minorHAnsi" w:cstheme="minorHAnsi"/>
          <w:b w:val="0"/>
          <w:bCs w:val="0"/>
          <w:sz w:val="24"/>
          <w:szCs w:val="24"/>
        </w:rPr>
        <w:t xml:space="preserve">As a part </w:t>
      </w:r>
      <w:r w:rsidR="00046858">
        <w:rPr>
          <w:rFonts w:asciiTheme="minorHAnsi" w:eastAsia="MS Mincho" w:hAnsiTheme="minorHAnsi" w:cstheme="minorHAnsi"/>
          <w:b w:val="0"/>
          <w:bCs w:val="0"/>
          <w:sz w:val="24"/>
          <w:szCs w:val="24"/>
        </w:rPr>
        <w:t xml:space="preserve">of </w:t>
      </w:r>
      <w:r>
        <w:rPr>
          <w:rFonts w:asciiTheme="minorHAnsi" w:eastAsia="MS Mincho" w:hAnsiTheme="minorHAnsi" w:cstheme="minorHAnsi"/>
          <w:b w:val="0"/>
          <w:bCs w:val="0"/>
          <w:sz w:val="24"/>
          <w:szCs w:val="24"/>
        </w:rPr>
        <w:t xml:space="preserve">larger project, independently </w:t>
      </w:r>
      <w:r w:rsidR="00A271F7">
        <w:rPr>
          <w:rFonts w:asciiTheme="minorHAnsi" w:eastAsia="MS Mincho" w:hAnsiTheme="minorHAnsi" w:cstheme="minorHAnsi"/>
          <w:b w:val="0"/>
          <w:bCs w:val="0"/>
          <w:sz w:val="24"/>
          <w:szCs w:val="24"/>
        </w:rPr>
        <w:t>scraped</w:t>
      </w:r>
      <w:r>
        <w:rPr>
          <w:rFonts w:asciiTheme="minorHAnsi" w:eastAsia="MS Mincho" w:hAnsiTheme="minorHAnsi" w:cstheme="minorHAnsi"/>
          <w:b w:val="0"/>
          <w:bCs w:val="0"/>
          <w:sz w:val="24"/>
          <w:szCs w:val="24"/>
        </w:rPr>
        <w:t xml:space="preserve"> consistent and legible line icons</w:t>
      </w:r>
      <w:r w:rsidR="00214079">
        <w:rPr>
          <w:rFonts w:asciiTheme="minorHAnsi" w:eastAsia="MS Mincho" w:hAnsiTheme="minorHAnsi" w:cstheme="minorHAnsi"/>
          <w:b w:val="0"/>
          <w:bCs w:val="0"/>
          <w:sz w:val="24"/>
          <w:szCs w:val="24"/>
        </w:rPr>
        <w:t xml:space="preserve"> that</w:t>
      </w:r>
      <w:r>
        <w:rPr>
          <w:rFonts w:asciiTheme="minorHAnsi" w:eastAsia="MS Mincho" w:hAnsiTheme="minorHAnsi" w:cstheme="minorHAnsi"/>
          <w:b w:val="0"/>
          <w:bCs w:val="0"/>
          <w:sz w:val="24"/>
          <w:szCs w:val="24"/>
        </w:rPr>
        <w:t xml:space="preserve"> </w:t>
      </w:r>
      <w:r w:rsidR="00A271F7" w:rsidRPr="00A271F7">
        <w:rPr>
          <w:rFonts w:asciiTheme="minorHAnsi" w:eastAsia="MS Mincho" w:hAnsiTheme="minorHAnsi" w:cstheme="minorHAnsi"/>
          <w:b w:val="0"/>
          <w:bCs w:val="0"/>
          <w:sz w:val="24"/>
          <w:szCs w:val="24"/>
        </w:rPr>
        <w:t>embellish</w:t>
      </w:r>
      <w:r w:rsidR="00214079">
        <w:rPr>
          <w:rFonts w:asciiTheme="minorHAnsi" w:eastAsia="MS Mincho" w:hAnsiTheme="minorHAnsi" w:cstheme="minorHAnsi"/>
          <w:b w:val="0"/>
          <w:bCs w:val="0"/>
          <w:sz w:val="24"/>
          <w:szCs w:val="24"/>
        </w:rPr>
        <w:t>ed</w:t>
      </w:r>
      <w:r>
        <w:rPr>
          <w:rFonts w:asciiTheme="minorHAnsi" w:eastAsia="MS Mincho" w:hAnsiTheme="minorHAnsi" w:cstheme="minorHAnsi"/>
          <w:b w:val="0"/>
          <w:bCs w:val="0"/>
          <w:sz w:val="24"/>
          <w:szCs w:val="24"/>
        </w:rPr>
        <w:t xml:space="preserve"> rounded corners </w:t>
      </w:r>
      <w:r w:rsidR="00686C6F">
        <w:rPr>
          <w:rFonts w:asciiTheme="minorHAnsi" w:eastAsia="MS Mincho" w:hAnsiTheme="minorHAnsi" w:cstheme="minorHAnsi"/>
          <w:b w:val="0"/>
          <w:bCs w:val="0"/>
          <w:sz w:val="24"/>
          <w:szCs w:val="24"/>
        </w:rPr>
        <w:t xml:space="preserve">and </w:t>
      </w:r>
      <w:r>
        <w:rPr>
          <w:rFonts w:asciiTheme="minorHAnsi" w:eastAsia="MS Mincho" w:hAnsiTheme="minorHAnsi" w:cstheme="minorHAnsi"/>
          <w:b w:val="0"/>
          <w:bCs w:val="0"/>
          <w:sz w:val="24"/>
          <w:szCs w:val="24"/>
        </w:rPr>
        <w:t>f</w:t>
      </w:r>
      <w:r w:rsidR="00376858">
        <w:rPr>
          <w:rFonts w:asciiTheme="minorHAnsi" w:eastAsia="MS Mincho" w:hAnsiTheme="minorHAnsi" w:cstheme="minorHAnsi"/>
          <w:b w:val="0"/>
          <w:bCs w:val="0"/>
          <w:sz w:val="24"/>
          <w:szCs w:val="24"/>
        </w:rPr>
        <w:t>unction</w:t>
      </w:r>
      <w:r w:rsidR="00214079">
        <w:rPr>
          <w:rFonts w:asciiTheme="minorHAnsi" w:eastAsia="MS Mincho" w:hAnsiTheme="minorHAnsi" w:cstheme="minorHAnsi"/>
          <w:b w:val="0"/>
          <w:bCs w:val="0"/>
          <w:sz w:val="24"/>
          <w:szCs w:val="24"/>
        </w:rPr>
        <w:t>ed</w:t>
      </w:r>
      <w:r w:rsidR="00376858">
        <w:rPr>
          <w:rFonts w:asciiTheme="minorHAnsi" w:eastAsia="MS Mincho" w:hAnsiTheme="minorHAnsi" w:cstheme="minorHAnsi"/>
          <w:b w:val="0"/>
          <w:bCs w:val="0"/>
          <w:sz w:val="24"/>
          <w:szCs w:val="24"/>
        </w:rPr>
        <w:t xml:space="preserve"> as</w:t>
      </w:r>
      <w:r w:rsidR="004127F4">
        <w:rPr>
          <w:rFonts w:asciiTheme="minorHAnsi" w:eastAsia="MS Mincho" w:hAnsiTheme="minorHAnsi" w:cstheme="minorHAnsi"/>
          <w:b w:val="0"/>
          <w:bCs w:val="0"/>
          <w:sz w:val="24"/>
          <w:szCs w:val="24"/>
        </w:rPr>
        <w:t xml:space="preserve"> </w:t>
      </w:r>
      <w:r>
        <w:rPr>
          <w:rFonts w:asciiTheme="minorHAnsi" w:eastAsia="MS Mincho" w:hAnsiTheme="minorHAnsi" w:cstheme="minorHAnsi"/>
          <w:b w:val="0"/>
          <w:bCs w:val="0"/>
          <w:sz w:val="24"/>
          <w:szCs w:val="24"/>
        </w:rPr>
        <w:t>video player</w:t>
      </w:r>
      <w:r w:rsidR="000B4DFE">
        <w:rPr>
          <w:rFonts w:asciiTheme="minorHAnsi" w:eastAsia="MS Mincho" w:hAnsiTheme="minorHAnsi" w:cstheme="minorHAnsi"/>
          <w:b w:val="0"/>
          <w:bCs w:val="0"/>
          <w:sz w:val="24"/>
          <w:szCs w:val="24"/>
        </w:rPr>
        <w:t xml:space="preserve"> controls</w:t>
      </w:r>
      <w:r w:rsidR="00A271F7">
        <w:rPr>
          <w:rFonts w:asciiTheme="minorHAnsi" w:eastAsia="MS Mincho" w:hAnsiTheme="minorHAnsi" w:cstheme="minorHAnsi"/>
          <w:b w:val="0"/>
          <w:bCs w:val="0"/>
          <w:sz w:val="24"/>
          <w:szCs w:val="24"/>
        </w:rPr>
        <w:t xml:space="preserve">. The icon font generation </w:t>
      </w:r>
      <w:r w:rsidR="00417E47">
        <w:rPr>
          <w:rFonts w:asciiTheme="minorHAnsi" w:eastAsia="MS Mincho" w:hAnsiTheme="minorHAnsi" w:cstheme="minorHAnsi"/>
          <w:b w:val="0"/>
          <w:bCs w:val="0"/>
          <w:sz w:val="24"/>
          <w:szCs w:val="24"/>
        </w:rPr>
        <w:t>archive</w:t>
      </w:r>
      <w:r w:rsidR="00A271F7">
        <w:rPr>
          <w:rFonts w:asciiTheme="minorHAnsi" w:eastAsia="MS Mincho" w:hAnsiTheme="minorHAnsi" w:cstheme="minorHAnsi"/>
          <w:b w:val="0"/>
          <w:bCs w:val="0"/>
          <w:sz w:val="24"/>
          <w:szCs w:val="24"/>
        </w:rPr>
        <w:t xml:space="preserve"> </w:t>
      </w:r>
      <w:r w:rsidR="00417E47">
        <w:rPr>
          <w:rFonts w:asciiTheme="minorHAnsi" w:eastAsia="MS Mincho" w:hAnsiTheme="minorHAnsi" w:cstheme="minorHAnsi"/>
          <w:b w:val="0"/>
          <w:bCs w:val="0"/>
          <w:sz w:val="24"/>
          <w:szCs w:val="24"/>
        </w:rPr>
        <w:t xml:space="preserve">containing </w:t>
      </w:r>
      <w:r w:rsidR="00A271F7">
        <w:rPr>
          <w:rFonts w:asciiTheme="minorHAnsi" w:eastAsia="MS Mincho" w:hAnsiTheme="minorHAnsi" w:cstheme="minorHAnsi"/>
          <w:b w:val="0"/>
          <w:bCs w:val="0"/>
          <w:sz w:val="24"/>
          <w:szCs w:val="24"/>
        </w:rPr>
        <w:t xml:space="preserve">those custom icons is </w:t>
      </w:r>
      <w:r w:rsidR="00EC7D71">
        <w:rPr>
          <w:rFonts w:asciiTheme="minorHAnsi" w:eastAsia="MS Mincho" w:hAnsiTheme="minorHAnsi" w:cstheme="minorHAnsi"/>
          <w:b w:val="0"/>
          <w:bCs w:val="0"/>
          <w:sz w:val="24"/>
          <w:szCs w:val="24"/>
        </w:rPr>
        <w:t>at</w:t>
      </w:r>
      <w:r w:rsidR="00A271F7">
        <w:rPr>
          <w:rFonts w:asciiTheme="minorHAnsi" w:eastAsia="MS Mincho" w:hAnsiTheme="minorHAnsi" w:cstheme="minorHAnsi"/>
          <w:b w:val="0"/>
          <w:bCs w:val="0"/>
          <w:sz w:val="24"/>
          <w:szCs w:val="24"/>
        </w:rPr>
        <w:t>:</w:t>
      </w:r>
    </w:p>
    <w:p w14:paraId="1E847F93" w14:textId="2E74DE4D" w:rsidR="008814B1" w:rsidRDefault="006771AA" w:rsidP="00513F93">
      <w:pPr>
        <w:pStyle w:val="JobTitlebold"/>
        <w:ind w:left="1080"/>
        <w:rPr>
          <w:rFonts w:asciiTheme="minorHAnsi" w:eastAsia="MS Mincho" w:hAnsiTheme="minorHAnsi"/>
          <w:sz w:val="24"/>
          <w:szCs w:val="24"/>
        </w:rPr>
      </w:pPr>
      <w:hyperlink r:id="rId15" w:history="1">
        <w:r w:rsidRPr="006771AA">
          <w:rPr>
            <w:rStyle w:val="Hyperlink"/>
            <w:rFonts w:asciiTheme="minorHAnsi" w:eastAsia="MS Mincho" w:hAnsiTheme="minorHAnsi" w:cstheme="minorHAnsi"/>
            <w:b w:val="0"/>
            <w:bCs w:val="0"/>
            <w:sz w:val="24"/>
            <w:szCs w:val="24"/>
          </w:rPr>
          <w:t>https://github.com/prateekrastogi/videojs-icon-font</w:t>
        </w:r>
      </w:hyperlink>
    </w:p>
    <w:sectPr w:rsidR="008814B1" w:rsidSect="000248CC">
      <w:pgSz w:w="12240" w:h="15840"/>
      <w:pgMar w:top="1077" w:right="900" w:bottom="720" w:left="108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4FF6B26" w14:textId="77777777" w:rsidR="009D0F04" w:rsidRDefault="009D0F04">
      <w:r>
        <w:separator/>
      </w:r>
    </w:p>
  </w:endnote>
  <w:endnote w:type="continuationSeparator" w:id="0">
    <w:p w14:paraId="7E515B35" w14:textId="77777777" w:rsidR="009D0F04" w:rsidRDefault="009D0F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Shell Dlg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464173E" w14:textId="77777777" w:rsidR="009D0F04" w:rsidRDefault="009D0F04">
      <w:r>
        <w:separator/>
      </w:r>
    </w:p>
  </w:footnote>
  <w:footnote w:type="continuationSeparator" w:id="0">
    <w:p w14:paraId="683AB08E" w14:textId="77777777" w:rsidR="009D0F04" w:rsidRDefault="009D0F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674" type="#_x0000_t75" style="width:11.4pt;height:11.4pt" o:bullet="t">
        <v:imagedata r:id="rId1" o:title="BD14578_"/>
      </v:shape>
    </w:pict>
  </w:numPicBullet>
  <w:numPicBullet w:numPicBulletId="1">
    <w:pict>
      <v:shape id="_x0000_i1675" type="#_x0000_t75" style="width:11.4pt;height:11.4pt" o:bullet="t">
        <v:imagedata r:id="rId2" o:title="BD21375_"/>
      </v:shape>
    </w:pict>
  </w:numPicBullet>
  <w:numPicBullet w:numPicBulletId="2">
    <w:pict>
      <v:shape id="_x0000_i1676" type="#_x0000_t75" style="width:10.8pt;height:10.8pt" o:bullet="t">
        <v:imagedata r:id="rId3" o:title="BD21297_"/>
      </v:shape>
    </w:pict>
  </w:numPicBullet>
  <w:numPicBullet w:numPicBulletId="3">
    <w:pict>
      <v:shape id="_x0000_i1677" type="#_x0000_t75" style="width:11.4pt;height:11.4pt" o:bullet="t">
        <v:imagedata r:id="rId4" o:title="BD14753_"/>
      </v:shape>
    </w:pict>
  </w:numPicBullet>
  <w:numPicBullet w:numPicBulletId="4">
    <w:pict>
      <v:shape id="_x0000_i1678" type="#_x0000_t75" style="width:10.8pt;height:10.8pt" o:bullet="t">
        <v:imagedata r:id="rId5" o:title="BD21504_"/>
      </v:shape>
    </w:pict>
  </w:numPicBullet>
  <w:numPicBullet w:numPicBulletId="5">
    <w:pict>
      <v:shape id="_x0000_i1679" type="#_x0000_t75" style="width:11.4pt;height:8.4pt" o:bullet="t">
        <v:imagedata r:id="rId6" o:title="BD21299_"/>
      </v:shape>
    </w:pict>
  </w:numPicBullet>
  <w:numPicBullet w:numPicBulletId="6">
    <w:pict>
      <v:shape id="_x0000_i1680" type="#_x0000_t75" style="width:33.6pt;height:27pt" o:bullet="t">
        <v:imagedata r:id="rId7" o:title="Capture"/>
      </v:shape>
    </w:pict>
  </w:numPicBullet>
  <w:numPicBullet w:numPicBulletId="7">
    <w:pict>
      <v:shape id="_x0000_i1681" type="#_x0000_t75" style="width:15pt;height:15pt" o:bullet="t">
        <v:imagedata r:id="rId8" o:title="Capture"/>
      </v:shape>
    </w:pict>
  </w:numPicBullet>
  <w:abstractNum w:abstractNumId="0" w15:restartNumberingAfterBreak="0">
    <w:nsid w:val="007D7780"/>
    <w:multiLevelType w:val="hybridMultilevel"/>
    <w:tmpl w:val="9A7AD03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F71F4A"/>
    <w:multiLevelType w:val="hybridMultilevel"/>
    <w:tmpl w:val="1BC0DC64"/>
    <w:lvl w:ilvl="0" w:tplc="40090005">
      <w:start w:val="1"/>
      <w:numFmt w:val="bullet"/>
      <w:lvlText w:val=""/>
      <w:lvlJc w:val="left"/>
      <w:pPr>
        <w:ind w:left="1114" w:hanging="360"/>
      </w:pPr>
      <w:rPr>
        <w:rFonts w:ascii="Wingdings" w:hAnsi="Wingdings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83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5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7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9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1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3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5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74" w:hanging="360"/>
      </w:pPr>
      <w:rPr>
        <w:rFonts w:ascii="Wingdings" w:hAnsi="Wingdings" w:hint="default"/>
      </w:rPr>
    </w:lvl>
  </w:abstractNum>
  <w:abstractNum w:abstractNumId="2" w15:restartNumberingAfterBreak="0">
    <w:nsid w:val="0785371C"/>
    <w:multiLevelType w:val="hybridMultilevel"/>
    <w:tmpl w:val="848EDC84"/>
    <w:lvl w:ilvl="0" w:tplc="33FE1804">
      <w:start w:val="1"/>
      <w:numFmt w:val="bullet"/>
      <w:lvlText w:val=""/>
      <w:lvlPicBulletId w:val="4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7A27895"/>
    <w:multiLevelType w:val="hybridMultilevel"/>
    <w:tmpl w:val="93C214A0"/>
    <w:lvl w:ilvl="0" w:tplc="DA3A815C">
      <w:start w:val="1"/>
      <w:numFmt w:val="bullet"/>
      <w:lvlText w:val=""/>
      <w:lvlPicBulletId w:val="5"/>
      <w:lvlJc w:val="center"/>
      <w:pPr>
        <w:ind w:left="180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092C1810"/>
    <w:multiLevelType w:val="hybridMultilevel"/>
    <w:tmpl w:val="8A06A83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641F56"/>
    <w:multiLevelType w:val="hybridMultilevel"/>
    <w:tmpl w:val="9886F0A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7D8646B"/>
    <w:multiLevelType w:val="hybridMultilevel"/>
    <w:tmpl w:val="4EDCB7C2"/>
    <w:lvl w:ilvl="0" w:tplc="3E1E4E68">
      <w:start w:val="1"/>
      <w:numFmt w:val="bullet"/>
      <w:lvlText w:val=""/>
      <w:lvlPicBulletId w:val="1"/>
      <w:lvlJc w:val="left"/>
      <w:pPr>
        <w:ind w:left="216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1F6E6899"/>
    <w:multiLevelType w:val="hybridMultilevel"/>
    <w:tmpl w:val="F9A4CF26"/>
    <w:lvl w:ilvl="0" w:tplc="0B9A4D80">
      <w:start w:val="1"/>
      <w:numFmt w:val="bullet"/>
      <w:lvlText w:val=""/>
      <w:lvlPicBulletId w:val="1"/>
      <w:lvlJc w:val="center"/>
      <w:pPr>
        <w:ind w:left="180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2229412C"/>
    <w:multiLevelType w:val="hybridMultilevel"/>
    <w:tmpl w:val="D5AA7772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38A0AF8"/>
    <w:multiLevelType w:val="hybridMultilevel"/>
    <w:tmpl w:val="8A74ECFC"/>
    <w:lvl w:ilvl="0" w:tplc="0B9A4D80">
      <w:start w:val="1"/>
      <w:numFmt w:val="bullet"/>
      <w:lvlText w:val=""/>
      <w:lvlPicBulletId w:val="1"/>
      <w:lvlJc w:val="center"/>
      <w:pPr>
        <w:ind w:left="108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060A88"/>
    <w:multiLevelType w:val="hybridMultilevel"/>
    <w:tmpl w:val="57967F14"/>
    <w:lvl w:ilvl="0" w:tplc="6D306052">
      <w:start w:val="1"/>
      <w:numFmt w:val="bullet"/>
      <w:lvlText w:val=""/>
      <w:lvlPicBulletId w:val="1"/>
      <w:lvlJc w:val="left"/>
      <w:pPr>
        <w:ind w:left="1114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83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5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7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9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1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3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5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74" w:hanging="360"/>
      </w:pPr>
      <w:rPr>
        <w:rFonts w:ascii="Wingdings" w:hAnsi="Wingdings" w:hint="default"/>
      </w:rPr>
    </w:lvl>
  </w:abstractNum>
  <w:abstractNum w:abstractNumId="11" w15:restartNumberingAfterBreak="0">
    <w:nsid w:val="2780155C"/>
    <w:multiLevelType w:val="hybridMultilevel"/>
    <w:tmpl w:val="2362BD90"/>
    <w:lvl w:ilvl="0" w:tplc="02780366">
      <w:start w:val="1"/>
      <w:numFmt w:val="bullet"/>
      <w:lvlText w:val=""/>
      <w:lvlPicBulletId w:val="6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C02127F"/>
    <w:multiLevelType w:val="hybridMultilevel"/>
    <w:tmpl w:val="6F40709C"/>
    <w:lvl w:ilvl="0" w:tplc="95BE4398">
      <w:start w:val="1"/>
      <w:numFmt w:val="bullet"/>
      <w:lvlText w:val=""/>
      <w:lvlPicBulletId w:val="7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7E5787"/>
    <w:multiLevelType w:val="hybridMultilevel"/>
    <w:tmpl w:val="4F68C80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7B71F25"/>
    <w:multiLevelType w:val="hybridMultilevel"/>
    <w:tmpl w:val="1D780910"/>
    <w:lvl w:ilvl="0" w:tplc="3E1E4E68">
      <w:start w:val="1"/>
      <w:numFmt w:val="bullet"/>
      <w:lvlText w:val=""/>
      <w:lvlPicBulletId w:val="1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A96950"/>
    <w:multiLevelType w:val="hybridMultilevel"/>
    <w:tmpl w:val="C12E9A32"/>
    <w:lvl w:ilvl="0" w:tplc="7466E750">
      <w:start w:val="1"/>
      <w:numFmt w:val="bullet"/>
      <w:pStyle w:val="BulletPoints"/>
      <w:lvlText w:val=""/>
      <w:lvlJc w:val="left"/>
      <w:pPr>
        <w:ind w:left="8865" w:hanging="360"/>
      </w:pPr>
      <w:rPr>
        <w:rFonts w:ascii="Symbol" w:hAnsi="Symbol" w:hint="default"/>
        <w:spacing w:val="-40"/>
        <w:w w:val="100"/>
        <w:position w:val="0"/>
        <w:sz w:val="14"/>
      </w:rPr>
    </w:lvl>
    <w:lvl w:ilvl="1" w:tplc="04090003" w:tentative="1">
      <w:start w:val="1"/>
      <w:numFmt w:val="bullet"/>
      <w:lvlText w:val="o"/>
      <w:lvlJc w:val="left"/>
      <w:pPr>
        <w:ind w:left="95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3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10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17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24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31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39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4625" w:hanging="360"/>
      </w:pPr>
      <w:rPr>
        <w:rFonts w:ascii="Wingdings" w:hAnsi="Wingdings" w:hint="default"/>
      </w:rPr>
    </w:lvl>
  </w:abstractNum>
  <w:abstractNum w:abstractNumId="16" w15:restartNumberingAfterBreak="0">
    <w:nsid w:val="40914E3C"/>
    <w:multiLevelType w:val="hybridMultilevel"/>
    <w:tmpl w:val="12D86EA8"/>
    <w:lvl w:ilvl="0" w:tplc="0B9A4D80">
      <w:start w:val="1"/>
      <w:numFmt w:val="bullet"/>
      <w:lvlText w:val=""/>
      <w:lvlPicBulletId w:val="1"/>
      <w:lvlJc w:val="center"/>
      <w:pPr>
        <w:ind w:left="2345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30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7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3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05" w:hanging="360"/>
      </w:pPr>
      <w:rPr>
        <w:rFonts w:ascii="Wingdings" w:hAnsi="Wingdings" w:hint="default"/>
      </w:rPr>
    </w:lvl>
  </w:abstractNum>
  <w:abstractNum w:abstractNumId="17" w15:restartNumberingAfterBreak="0">
    <w:nsid w:val="432A7486"/>
    <w:multiLevelType w:val="hybridMultilevel"/>
    <w:tmpl w:val="F0C439E8"/>
    <w:lvl w:ilvl="0" w:tplc="0B9A4D80">
      <w:start w:val="1"/>
      <w:numFmt w:val="bullet"/>
      <w:lvlText w:val=""/>
      <w:lvlPicBulletId w:val="1"/>
      <w:lvlJc w:val="center"/>
      <w:pPr>
        <w:ind w:left="1353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8" w15:restartNumberingAfterBreak="0">
    <w:nsid w:val="47164E0B"/>
    <w:multiLevelType w:val="hybridMultilevel"/>
    <w:tmpl w:val="864809E6"/>
    <w:lvl w:ilvl="0" w:tplc="95BE4398">
      <w:start w:val="1"/>
      <w:numFmt w:val="bullet"/>
      <w:lvlText w:val=""/>
      <w:lvlPicBulletId w:val="7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8547C40"/>
    <w:multiLevelType w:val="hybridMultilevel"/>
    <w:tmpl w:val="11EAC216"/>
    <w:lvl w:ilvl="0" w:tplc="6D306052">
      <w:start w:val="1"/>
      <w:numFmt w:val="bullet"/>
      <w:lvlText w:val=""/>
      <w:lvlPicBulletId w:val="1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D1C7966"/>
    <w:multiLevelType w:val="hybridMultilevel"/>
    <w:tmpl w:val="31420CB0"/>
    <w:lvl w:ilvl="0" w:tplc="DA3A815C">
      <w:start w:val="1"/>
      <w:numFmt w:val="bullet"/>
      <w:lvlText w:val=""/>
      <w:lvlPicBulletId w:val="5"/>
      <w:lvlJc w:val="center"/>
      <w:pPr>
        <w:ind w:left="180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4DEB0628"/>
    <w:multiLevelType w:val="hybridMultilevel"/>
    <w:tmpl w:val="94E6DE74"/>
    <w:lvl w:ilvl="0" w:tplc="DA3A815C">
      <w:start w:val="1"/>
      <w:numFmt w:val="bullet"/>
      <w:lvlText w:val=""/>
      <w:lvlPicBulletId w:val="5"/>
      <w:lvlJc w:val="center"/>
      <w:pPr>
        <w:ind w:left="180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4DEF071A"/>
    <w:multiLevelType w:val="hybridMultilevel"/>
    <w:tmpl w:val="E474C68C"/>
    <w:lvl w:ilvl="0" w:tplc="15944F34">
      <w:start w:val="1"/>
      <w:numFmt w:val="bullet"/>
      <w:pStyle w:val="Overviewbullets"/>
      <w:lvlText w:val=""/>
      <w:lvlJc w:val="left"/>
      <w:pPr>
        <w:ind w:left="450" w:hanging="360"/>
      </w:pPr>
      <w:rPr>
        <w:rFonts w:ascii="Symbol" w:hAnsi="Symbol" w:hint="default"/>
        <w:spacing w:val="-20"/>
        <w:sz w:val="14"/>
      </w:rPr>
    </w:lvl>
    <w:lvl w:ilvl="1" w:tplc="04090003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610"/>
        </w:tabs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30"/>
        </w:tabs>
        <w:ind w:left="333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770"/>
        </w:tabs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90"/>
        </w:tabs>
        <w:ind w:left="549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</w:rPr>
    </w:lvl>
  </w:abstractNum>
  <w:abstractNum w:abstractNumId="23" w15:restartNumberingAfterBreak="0">
    <w:nsid w:val="4E861D85"/>
    <w:multiLevelType w:val="hybridMultilevel"/>
    <w:tmpl w:val="663444F8"/>
    <w:lvl w:ilvl="0" w:tplc="95BE4398">
      <w:start w:val="1"/>
      <w:numFmt w:val="bullet"/>
      <w:lvlText w:val=""/>
      <w:lvlPicBulletId w:val="7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0DA72A8"/>
    <w:multiLevelType w:val="hybridMultilevel"/>
    <w:tmpl w:val="D2442B52"/>
    <w:lvl w:ilvl="0" w:tplc="DA3A815C">
      <w:start w:val="1"/>
      <w:numFmt w:val="bullet"/>
      <w:lvlText w:val=""/>
      <w:lvlPicBulletId w:val="5"/>
      <w:lvlJc w:val="center"/>
      <w:pPr>
        <w:ind w:left="1800" w:hanging="360"/>
      </w:pPr>
      <w:rPr>
        <w:rFonts w:ascii="Symbol" w:hAnsi="Symbol" w:hint="default"/>
        <w:color w:val="auto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E16AD8"/>
    <w:multiLevelType w:val="hybridMultilevel"/>
    <w:tmpl w:val="4E9057EC"/>
    <w:lvl w:ilvl="0" w:tplc="DA3A815C">
      <w:start w:val="1"/>
      <w:numFmt w:val="bullet"/>
      <w:lvlText w:val=""/>
      <w:lvlPicBulletId w:val="5"/>
      <w:lvlJc w:val="center"/>
      <w:pPr>
        <w:ind w:left="180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53453442"/>
    <w:multiLevelType w:val="hybridMultilevel"/>
    <w:tmpl w:val="A36CF6F0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4CB4673"/>
    <w:multiLevelType w:val="hybridMultilevel"/>
    <w:tmpl w:val="E1447310"/>
    <w:lvl w:ilvl="0" w:tplc="6D306052">
      <w:start w:val="1"/>
      <w:numFmt w:val="bullet"/>
      <w:lvlText w:val=""/>
      <w:lvlPicBulletId w:val="1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5210AB1"/>
    <w:multiLevelType w:val="hybridMultilevel"/>
    <w:tmpl w:val="9DF0A2CC"/>
    <w:lvl w:ilvl="0" w:tplc="D528210C">
      <w:start w:val="1"/>
      <w:numFmt w:val="bullet"/>
      <w:lvlText w:val=""/>
      <w:lvlPicBulletId w:val="7"/>
      <w:lvlJc w:val="left"/>
      <w:pPr>
        <w:ind w:left="1286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29" w15:restartNumberingAfterBreak="0">
    <w:nsid w:val="569971FB"/>
    <w:multiLevelType w:val="hybridMultilevel"/>
    <w:tmpl w:val="FFEC9E72"/>
    <w:lvl w:ilvl="0" w:tplc="DA3A815C">
      <w:start w:val="1"/>
      <w:numFmt w:val="bullet"/>
      <w:lvlText w:val=""/>
      <w:lvlPicBulletId w:val="5"/>
      <w:lvlJc w:val="center"/>
      <w:pPr>
        <w:ind w:left="108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6BB028F"/>
    <w:multiLevelType w:val="hybridMultilevel"/>
    <w:tmpl w:val="BBD437CC"/>
    <w:lvl w:ilvl="0" w:tplc="E76CD076">
      <w:start w:val="1"/>
      <w:numFmt w:val="bullet"/>
      <w:lvlText w:val=""/>
      <w:lvlPicBulletId w:val="3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B20218F"/>
    <w:multiLevelType w:val="hybridMultilevel"/>
    <w:tmpl w:val="37E24C22"/>
    <w:lvl w:ilvl="0" w:tplc="3E1E4E68">
      <w:start w:val="1"/>
      <w:numFmt w:val="bullet"/>
      <w:lvlText w:val=""/>
      <w:lvlPicBulletId w:val="1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0671F82"/>
    <w:multiLevelType w:val="hybridMultilevel"/>
    <w:tmpl w:val="D0D29DB6"/>
    <w:lvl w:ilvl="0" w:tplc="30EE85D8">
      <w:start w:val="1"/>
      <w:numFmt w:val="bullet"/>
      <w:lvlText w:val=""/>
      <w:lvlPicBulletId w:val="1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0D63232"/>
    <w:multiLevelType w:val="hybridMultilevel"/>
    <w:tmpl w:val="D7F2FE68"/>
    <w:lvl w:ilvl="0" w:tplc="6D306052">
      <w:start w:val="1"/>
      <w:numFmt w:val="bullet"/>
      <w:lvlText w:val=""/>
      <w:lvlPicBulletId w:val="1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2227D69"/>
    <w:multiLevelType w:val="hybridMultilevel"/>
    <w:tmpl w:val="CE0C2F6A"/>
    <w:lvl w:ilvl="0" w:tplc="30EE85D8">
      <w:start w:val="1"/>
      <w:numFmt w:val="bullet"/>
      <w:lvlText w:val=""/>
      <w:lvlPicBulletId w:val="1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22D33AB"/>
    <w:multiLevelType w:val="hybridMultilevel"/>
    <w:tmpl w:val="B76E73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4BA79F2"/>
    <w:multiLevelType w:val="hybridMultilevel"/>
    <w:tmpl w:val="9A869968"/>
    <w:lvl w:ilvl="0" w:tplc="D528210C">
      <w:start w:val="1"/>
      <w:numFmt w:val="bullet"/>
      <w:lvlText w:val=""/>
      <w:lvlPicBulletId w:val="7"/>
      <w:lvlJc w:val="left"/>
      <w:pPr>
        <w:ind w:left="1071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7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1" w:hanging="360"/>
      </w:pPr>
      <w:rPr>
        <w:rFonts w:ascii="Wingdings" w:hAnsi="Wingdings" w:hint="default"/>
      </w:rPr>
    </w:lvl>
  </w:abstractNum>
  <w:abstractNum w:abstractNumId="37" w15:restartNumberingAfterBreak="0">
    <w:nsid w:val="67240B9A"/>
    <w:multiLevelType w:val="hybridMultilevel"/>
    <w:tmpl w:val="6B9234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E916D90"/>
    <w:multiLevelType w:val="hybridMultilevel"/>
    <w:tmpl w:val="FE1867C8"/>
    <w:lvl w:ilvl="0" w:tplc="D528210C">
      <w:start w:val="1"/>
      <w:numFmt w:val="bullet"/>
      <w:lvlText w:val=""/>
      <w:lvlPicBulletId w:val="7"/>
      <w:lvlJc w:val="left"/>
      <w:pPr>
        <w:ind w:left="1071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7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1" w:hanging="360"/>
      </w:pPr>
      <w:rPr>
        <w:rFonts w:ascii="Wingdings" w:hAnsi="Wingdings" w:hint="default"/>
      </w:rPr>
    </w:lvl>
  </w:abstractNum>
  <w:abstractNum w:abstractNumId="39" w15:restartNumberingAfterBreak="0">
    <w:nsid w:val="73B41EF1"/>
    <w:multiLevelType w:val="hybridMultilevel"/>
    <w:tmpl w:val="769CCAE4"/>
    <w:lvl w:ilvl="0" w:tplc="02780366">
      <w:start w:val="1"/>
      <w:numFmt w:val="bullet"/>
      <w:lvlText w:val=""/>
      <w:lvlPicBulletId w:val="6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3B83472"/>
    <w:multiLevelType w:val="hybridMultilevel"/>
    <w:tmpl w:val="8B969CFC"/>
    <w:lvl w:ilvl="0" w:tplc="0B9A4D80">
      <w:start w:val="1"/>
      <w:numFmt w:val="bullet"/>
      <w:lvlText w:val=""/>
      <w:lvlPicBulletId w:val="1"/>
      <w:lvlJc w:val="center"/>
      <w:pPr>
        <w:ind w:left="144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8360F25"/>
    <w:multiLevelType w:val="hybridMultilevel"/>
    <w:tmpl w:val="7D52483E"/>
    <w:lvl w:ilvl="0" w:tplc="02780366">
      <w:start w:val="1"/>
      <w:numFmt w:val="bullet"/>
      <w:lvlText w:val=""/>
      <w:lvlPicBulletId w:val="6"/>
      <w:lvlJc w:val="left"/>
      <w:pPr>
        <w:ind w:left="180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2" w15:restartNumberingAfterBreak="0">
    <w:nsid w:val="79A16085"/>
    <w:multiLevelType w:val="hybridMultilevel"/>
    <w:tmpl w:val="138E8B62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7B8E4F64"/>
    <w:multiLevelType w:val="hybridMultilevel"/>
    <w:tmpl w:val="EAE885B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15"/>
  </w:num>
  <w:num w:numId="3">
    <w:abstractNumId w:val="32"/>
  </w:num>
  <w:num w:numId="4">
    <w:abstractNumId w:val="34"/>
  </w:num>
  <w:num w:numId="5">
    <w:abstractNumId w:val="30"/>
  </w:num>
  <w:num w:numId="6">
    <w:abstractNumId w:val="43"/>
  </w:num>
  <w:num w:numId="7">
    <w:abstractNumId w:val="2"/>
  </w:num>
  <w:num w:numId="8">
    <w:abstractNumId w:val="14"/>
  </w:num>
  <w:num w:numId="9">
    <w:abstractNumId w:val="6"/>
  </w:num>
  <w:num w:numId="10">
    <w:abstractNumId w:val="31"/>
  </w:num>
  <w:num w:numId="11">
    <w:abstractNumId w:val="9"/>
  </w:num>
  <w:num w:numId="12">
    <w:abstractNumId w:val="40"/>
  </w:num>
  <w:num w:numId="13">
    <w:abstractNumId w:val="24"/>
  </w:num>
  <w:num w:numId="14">
    <w:abstractNumId w:val="20"/>
  </w:num>
  <w:num w:numId="15">
    <w:abstractNumId w:val="29"/>
  </w:num>
  <w:num w:numId="16">
    <w:abstractNumId w:val="4"/>
  </w:num>
  <w:num w:numId="17">
    <w:abstractNumId w:val="3"/>
  </w:num>
  <w:num w:numId="18">
    <w:abstractNumId w:val="25"/>
  </w:num>
  <w:num w:numId="19">
    <w:abstractNumId w:val="21"/>
  </w:num>
  <w:num w:numId="20">
    <w:abstractNumId w:val="17"/>
  </w:num>
  <w:num w:numId="21">
    <w:abstractNumId w:val="16"/>
  </w:num>
  <w:num w:numId="22">
    <w:abstractNumId w:val="39"/>
  </w:num>
  <w:num w:numId="23">
    <w:abstractNumId w:val="41"/>
  </w:num>
  <w:num w:numId="24">
    <w:abstractNumId w:val="11"/>
  </w:num>
  <w:num w:numId="25">
    <w:abstractNumId w:val="13"/>
  </w:num>
  <w:num w:numId="26">
    <w:abstractNumId w:val="7"/>
  </w:num>
  <w:num w:numId="27">
    <w:abstractNumId w:val="12"/>
  </w:num>
  <w:num w:numId="28">
    <w:abstractNumId w:val="23"/>
  </w:num>
  <w:num w:numId="29">
    <w:abstractNumId w:val="18"/>
  </w:num>
  <w:num w:numId="30">
    <w:abstractNumId w:val="26"/>
  </w:num>
  <w:num w:numId="31">
    <w:abstractNumId w:val="27"/>
  </w:num>
  <w:num w:numId="32">
    <w:abstractNumId w:val="10"/>
  </w:num>
  <w:num w:numId="33">
    <w:abstractNumId w:val="28"/>
  </w:num>
  <w:num w:numId="34">
    <w:abstractNumId w:val="36"/>
  </w:num>
  <w:num w:numId="35">
    <w:abstractNumId w:val="38"/>
  </w:num>
  <w:num w:numId="36">
    <w:abstractNumId w:val="33"/>
  </w:num>
  <w:num w:numId="37">
    <w:abstractNumId w:val="19"/>
  </w:num>
  <w:num w:numId="38">
    <w:abstractNumId w:val="1"/>
  </w:num>
  <w:num w:numId="39">
    <w:abstractNumId w:val="5"/>
  </w:num>
  <w:num w:numId="40">
    <w:abstractNumId w:val="37"/>
  </w:num>
  <w:num w:numId="41">
    <w:abstractNumId w:val="35"/>
  </w:num>
  <w:num w:numId="42">
    <w:abstractNumId w:val="0"/>
  </w:num>
  <w:num w:numId="43">
    <w:abstractNumId w:val="8"/>
  </w:num>
  <w:num w:numId="44">
    <w:abstractNumId w:val="42"/>
  </w:num>
  <w:num w:numId="45">
    <w:abstractNumId w:val="26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2F9"/>
    <w:rsid w:val="000001B6"/>
    <w:rsid w:val="0000369A"/>
    <w:rsid w:val="00004847"/>
    <w:rsid w:val="000058B0"/>
    <w:rsid w:val="00006C12"/>
    <w:rsid w:val="0000790F"/>
    <w:rsid w:val="000100FE"/>
    <w:rsid w:val="00010A0B"/>
    <w:rsid w:val="00011802"/>
    <w:rsid w:val="00012362"/>
    <w:rsid w:val="00012560"/>
    <w:rsid w:val="0001418C"/>
    <w:rsid w:val="00014BC2"/>
    <w:rsid w:val="00014FE7"/>
    <w:rsid w:val="00016D0E"/>
    <w:rsid w:val="00020D3C"/>
    <w:rsid w:val="000214C2"/>
    <w:rsid w:val="00021A52"/>
    <w:rsid w:val="00021DD4"/>
    <w:rsid w:val="0002309E"/>
    <w:rsid w:val="000248CC"/>
    <w:rsid w:val="000258A2"/>
    <w:rsid w:val="00026533"/>
    <w:rsid w:val="0002685E"/>
    <w:rsid w:val="0002739A"/>
    <w:rsid w:val="00027FA2"/>
    <w:rsid w:val="00031425"/>
    <w:rsid w:val="00032DC3"/>
    <w:rsid w:val="00032FB3"/>
    <w:rsid w:val="00036057"/>
    <w:rsid w:val="000366BE"/>
    <w:rsid w:val="00036C2C"/>
    <w:rsid w:val="00036C97"/>
    <w:rsid w:val="00037542"/>
    <w:rsid w:val="00037A85"/>
    <w:rsid w:val="00041A3C"/>
    <w:rsid w:val="00041B0F"/>
    <w:rsid w:val="000431D2"/>
    <w:rsid w:val="000432BB"/>
    <w:rsid w:val="00043A77"/>
    <w:rsid w:val="00044B7D"/>
    <w:rsid w:val="00046133"/>
    <w:rsid w:val="00046858"/>
    <w:rsid w:val="00050C1E"/>
    <w:rsid w:val="0005125F"/>
    <w:rsid w:val="000512CD"/>
    <w:rsid w:val="00051B99"/>
    <w:rsid w:val="00053064"/>
    <w:rsid w:val="00054FD0"/>
    <w:rsid w:val="00055C88"/>
    <w:rsid w:val="000560B7"/>
    <w:rsid w:val="00057A2D"/>
    <w:rsid w:val="00057B0C"/>
    <w:rsid w:val="00060A02"/>
    <w:rsid w:val="00060CFE"/>
    <w:rsid w:val="00061B59"/>
    <w:rsid w:val="00063307"/>
    <w:rsid w:val="00064394"/>
    <w:rsid w:val="00064489"/>
    <w:rsid w:val="00065EB8"/>
    <w:rsid w:val="0006718E"/>
    <w:rsid w:val="00067C9F"/>
    <w:rsid w:val="00070139"/>
    <w:rsid w:val="00070258"/>
    <w:rsid w:val="00070897"/>
    <w:rsid w:val="0007096E"/>
    <w:rsid w:val="00070972"/>
    <w:rsid w:val="0007223E"/>
    <w:rsid w:val="00073133"/>
    <w:rsid w:val="00074789"/>
    <w:rsid w:val="000760FB"/>
    <w:rsid w:val="00076AFF"/>
    <w:rsid w:val="000770DE"/>
    <w:rsid w:val="000818AA"/>
    <w:rsid w:val="00081A31"/>
    <w:rsid w:val="00085CBB"/>
    <w:rsid w:val="00085F4E"/>
    <w:rsid w:val="00086960"/>
    <w:rsid w:val="00086F64"/>
    <w:rsid w:val="00087C92"/>
    <w:rsid w:val="00087ECD"/>
    <w:rsid w:val="000908A6"/>
    <w:rsid w:val="00090E54"/>
    <w:rsid w:val="0009140F"/>
    <w:rsid w:val="00091989"/>
    <w:rsid w:val="000934B0"/>
    <w:rsid w:val="00094141"/>
    <w:rsid w:val="000A0F22"/>
    <w:rsid w:val="000A1CC3"/>
    <w:rsid w:val="000A36CB"/>
    <w:rsid w:val="000A3863"/>
    <w:rsid w:val="000A39F7"/>
    <w:rsid w:val="000A3FCD"/>
    <w:rsid w:val="000A57F3"/>
    <w:rsid w:val="000A7D6C"/>
    <w:rsid w:val="000B0801"/>
    <w:rsid w:val="000B0C2F"/>
    <w:rsid w:val="000B0F62"/>
    <w:rsid w:val="000B3342"/>
    <w:rsid w:val="000B404C"/>
    <w:rsid w:val="000B4DFE"/>
    <w:rsid w:val="000B6C62"/>
    <w:rsid w:val="000B71CB"/>
    <w:rsid w:val="000B77EC"/>
    <w:rsid w:val="000B7D1C"/>
    <w:rsid w:val="000C022A"/>
    <w:rsid w:val="000C0B78"/>
    <w:rsid w:val="000C0C56"/>
    <w:rsid w:val="000C118E"/>
    <w:rsid w:val="000C12FB"/>
    <w:rsid w:val="000C1918"/>
    <w:rsid w:val="000C196B"/>
    <w:rsid w:val="000C1A0B"/>
    <w:rsid w:val="000C3655"/>
    <w:rsid w:val="000C3C31"/>
    <w:rsid w:val="000C7021"/>
    <w:rsid w:val="000C7085"/>
    <w:rsid w:val="000C7778"/>
    <w:rsid w:val="000C7875"/>
    <w:rsid w:val="000D113C"/>
    <w:rsid w:val="000D3FD6"/>
    <w:rsid w:val="000D4E58"/>
    <w:rsid w:val="000D500E"/>
    <w:rsid w:val="000D50E7"/>
    <w:rsid w:val="000D6ED1"/>
    <w:rsid w:val="000E07B1"/>
    <w:rsid w:val="000E07C6"/>
    <w:rsid w:val="000E0F56"/>
    <w:rsid w:val="000E276E"/>
    <w:rsid w:val="000E2845"/>
    <w:rsid w:val="000E2F35"/>
    <w:rsid w:val="000E3345"/>
    <w:rsid w:val="000E3461"/>
    <w:rsid w:val="000E4425"/>
    <w:rsid w:val="000E4AFE"/>
    <w:rsid w:val="000E5C2B"/>
    <w:rsid w:val="000E5DE4"/>
    <w:rsid w:val="000E6A07"/>
    <w:rsid w:val="000F0EA1"/>
    <w:rsid w:val="000F24AC"/>
    <w:rsid w:val="000F275D"/>
    <w:rsid w:val="000F4460"/>
    <w:rsid w:val="000F48DC"/>
    <w:rsid w:val="000F5B7D"/>
    <w:rsid w:val="000F5F3F"/>
    <w:rsid w:val="000F6FEC"/>
    <w:rsid w:val="000F7CF9"/>
    <w:rsid w:val="00100CC6"/>
    <w:rsid w:val="00102554"/>
    <w:rsid w:val="00105A65"/>
    <w:rsid w:val="00110016"/>
    <w:rsid w:val="00111178"/>
    <w:rsid w:val="00112548"/>
    <w:rsid w:val="00114089"/>
    <w:rsid w:val="00114E2D"/>
    <w:rsid w:val="0011703E"/>
    <w:rsid w:val="0012010A"/>
    <w:rsid w:val="001206A3"/>
    <w:rsid w:val="00121D16"/>
    <w:rsid w:val="00121E80"/>
    <w:rsid w:val="0012333B"/>
    <w:rsid w:val="0012345C"/>
    <w:rsid w:val="001258C0"/>
    <w:rsid w:val="00126298"/>
    <w:rsid w:val="001311CB"/>
    <w:rsid w:val="00131A3C"/>
    <w:rsid w:val="0013237C"/>
    <w:rsid w:val="001329EC"/>
    <w:rsid w:val="00132FB7"/>
    <w:rsid w:val="001332CA"/>
    <w:rsid w:val="001335BF"/>
    <w:rsid w:val="00134C56"/>
    <w:rsid w:val="001351A6"/>
    <w:rsid w:val="00135BDA"/>
    <w:rsid w:val="00135DCA"/>
    <w:rsid w:val="00136CD3"/>
    <w:rsid w:val="001371B4"/>
    <w:rsid w:val="001371CC"/>
    <w:rsid w:val="00137990"/>
    <w:rsid w:val="00137C4B"/>
    <w:rsid w:val="00140D54"/>
    <w:rsid w:val="00141A1C"/>
    <w:rsid w:val="0014211F"/>
    <w:rsid w:val="00143039"/>
    <w:rsid w:val="00144BE5"/>
    <w:rsid w:val="00150593"/>
    <w:rsid w:val="00152572"/>
    <w:rsid w:val="0015258A"/>
    <w:rsid w:val="0015386F"/>
    <w:rsid w:val="00155E9D"/>
    <w:rsid w:val="00156A41"/>
    <w:rsid w:val="00156B70"/>
    <w:rsid w:val="0016014E"/>
    <w:rsid w:val="00160AD6"/>
    <w:rsid w:val="00163290"/>
    <w:rsid w:val="001634A8"/>
    <w:rsid w:val="001654ED"/>
    <w:rsid w:val="00165819"/>
    <w:rsid w:val="001709B9"/>
    <w:rsid w:val="001716C4"/>
    <w:rsid w:val="00171FC1"/>
    <w:rsid w:val="0017501F"/>
    <w:rsid w:val="00175253"/>
    <w:rsid w:val="00175799"/>
    <w:rsid w:val="00176AE2"/>
    <w:rsid w:val="00176D9E"/>
    <w:rsid w:val="001773E0"/>
    <w:rsid w:val="00177BD5"/>
    <w:rsid w:val="00180322"/>
    <w:rsid w:val="00180F50"/>
    <w:rsid w:val="00181AA9"/>
    <w:rsid w:val="00182513"/>
    <w:rsid w:val="0018296A"/>
    <w:rsid w:val="00186EC9"/>
    <w:rsid w:val="00190545"/>
    <w:rsid w:val="00191994"/>
    <w:rsid w:val="001920BB"/>
    <w:rsid w:val="00192407"/>
    <w:rsid w:val="001938B6"/>
    <w:rsid w:val="001953B3"/>
    <w:rsid w:val="001A28A8"/>
    <w:rsid w:val="001A4482"/>
    <w:rsid w:val="001A55D1"/>
    <w:rsid w:val="001A55E4"/>
    <w:rsid w:val="001A723C"/>
    <w:rsid w:val="001A732F"/>
    <w:rsid w:val="001B460E"/>
    <w:rsid w:val="001B4FBA"/>
    <w:rsid w:val="001B639E"/>
    <w:rsid w:val="001C08C7"/>
    <w:rsid w:val="001C2347"/>
    <w:rsid w:val="001C31CD"/>
    <w:rsid w:val="001C3FA9"/>
    <w:rsid w:val="001C3FD2"/>
    <w:rsid w:val="001C4359"/>
    <w:rsid w:val="001C5426"/>
    <w:rsid w:val="001C79C1"/>
    <w:rsid w:val="001D0B60"/>
    <w:rsid w:val="001D0F4C"/>
    <w:rsid w:val="001D1351"/>
    <w:rsid w:val="001D31EC"/>
    <w:rsid w:val="001D3279"/>
    <w:rsid w:val="001D4017"/>
    <w:rsid w:val="001D4CBB"/>
    <w:rsid w:val="001E0020"/>
    <w:rsid w:val="001E17F0"/>
    <w:rsid w:val="001E1917"/>
    <w:rsid w:val="001E1FC2"/>
    <w:rsid w:val="001E2000"/>
    <w:rsid w:val="001E2456"/>
    <w:rsid w:val="001E4BEB"/>
    <w:rsid w:val="001F1C64"/>
    <w:rsid w:val="001F1DEF"/>
    <w:rsid w:val="001F2090"/>
    <w:rsid w:val="001F255F"/>
    <w:rsid w:val="001F393D"/>
    <w:rsid w:val="001F3B27"/>
    <w:rsid w:val="001F7495"/>
    <w:rsid w:val="001F7608"/>
    <w:rsid w:val="002000CD"/>
    <w:rsid w:val="00201C2D"/>
    <w:rsid w:val="00201E44"/>
    <w:rsid w:val="002055AF"/>
    <w:rsid w:val="00205860"/>
    <w:rsid w:val="00205BEC"/>
    <w:rsid w:val="00206196"/>
    <w:rsid w:val="00207013"/>
    <w:rsid w:val="002105C9"/>
    <w:rsid w:val="0021075C"/>
    <w:rsid w:val="002109FA"/>
    <w:rsid w:val="002113F1"/>
    <w:rsid w:val="002138B6"/>
    <w:rsid w:val="00213BD1"/>
    <w:rsid w:val="00214079"/>
    <w:rsid w:val="00214CB3"/>
    <w:rsid w:val="00217663"/>
    <w:rsid w:val="002206E5"/>
    <w:rsid w:val="00221A48"/>
    <w:rsid w:val="0022391E"/>
    <w:rsid w:val="00226FFC"/>
    <w:rsid w:val="00230A45"/>
    <w:rsid w:val="00231222"/>
    <w:rsid w:val="002314A1"/>
    <w:rsid w:val="002319A4"/>
    <w:rsid w:val="002325AC"/>
    <w:rsid w:val="00233DF6"/>
    <w:rsid w:val="00234E1A"/>
    <w:rsid w:val="00235F04"/>
    <w:rsid w:val="0023758C"/>
    <w:rsid w:val="00241DCC"/>
    <w:rsid w:val="00241E7E"/>
    <w:rsid w:val="00242011"/>
    <w:rsid w:val="00244A7D"/>
    <w:rsid w:val="00244EF3"/>
    <w:rsid w:val="00245B2C"/>
    <w:rsid w:val="00246588"/>
    <w:rsid w:val="00246690"/>
    <w:rsid w:val="00247334"/>
    <w:rsid w:val="00247CEF"/>
    <w:rsid w:val="002508F0"/>
    <w:rsid w:val="00250B2F"/>
    <w:rsid w:val="0025135C"/>
    <w:rsid w:val="00251A23"/>
    <w:rsid w:val="00252A67"/>
    <w:rsid w:val="002533E4"/>
    <w:rsid w:val="00253CDD"/>
    <w:rsid w:val="002546B5"/>
    <w:rsid w:val="0025610D"/>
    <w:rsid w:val="0025676C"/>
    <w:rsid w:val="00257A3B"/>
    <w:rsid w:val="0026046C"/>
    <w:rsid w:val="002614FA"/>
    <w:rsid w:val="0026150B"/>
    <w:rsid w:val="002620BA"/>
    <w:rsid w:val="00263452"/>
    <w:rsid w:val="002662C2"/>
    <w:rsid w:val="00266A0B"/>
    <w:rsid w:val="00266D52"/>
    <w:rsid w:val="0026746F"/>
    <w:rsid w:val="002701F6"/>
    <w:rsid w:val="00270A5B"/>
    <w:rsid w:val="0027229B"/>
    <w:rsid w:val="00272A53"/>
    <w:rsid w:val="00272E62"/>
    <w:rsid w:val="00273A77"/>
    <w:rsid w:val="00275610"/>
    <w:rsid w:val="00276775"/>
    <w:rsid w:val="0027679F"/>
    <w:rsid w:val="00276FB2"/>
    <w:rsid w:val="00277EDB"/>
    <w:rsid w:val="00280176"/>
    <w:rsid w:val="0028109E"/>
    <w:rsid w:val="0028240A"/>
    <w:rsid w:val="00282E59"/>
    <w:rsid w:val="00282E88"/>
    <w:rsid w:val="00283CAE"/>
    <w:rsid w:val="00287B4E"/>
    <w:rsid w:val="00290372"/>
    <w:rsid w:val="002907FF"/>
    <w:rsid w:val="002912B1"/>
    <w:rsid w:val="00291533"/>
    <w:rsid w:val="002929B7"/>
    <w:rsid w:val="00293A8A"/>
    <w:rsid w:val="00295C5C"/>
    <w:rsid w:val="00295EE4"/>
    <w:rsid w:val="00296FBD"/>
    <w:rsid w:val="00297187"/>
    <w:rsid w:val="002A0E4A"/>
    <w:rsid w:val="002A204B"/>
    <w:rsid w:val="002A2220"/>
    <w:rsid w:val="002A2291"/>
    <w:rsid w:val="002A372D"/>
    <w:rsid w:val="002A3D1C"/>
    <w:rsid w:val="002A51B6"/>
    <w:rsid w:val="002B012B"/>
    <w:rsid w:val="002B146A"/>
    <w:rsid w:val="002B2E05"/>
    <w:rsid w:val="002B346C"/>
    <w:rsid w:val="002B3B59"/>
    <w:rsid w:val="002B54DA"/>
    <w:rsid w:val="002B5CD3"/>
    <w:rsid w:val="002B5F36"/>
    <w:rsid w:val="002C1E3F"/>
    <w:rsid w:val="002C291B"/>
    <w:rsid w:val="002C30EE"/>
    <w:rsid w:val="002C38B5"/>
    <w:rsid w:val="002C4752"/>
    <w:rsid w:val="002C56FC"/>
    <w:rsid w:val="002C6331"/>
    <w:rsid w:val="002C66A0"/>
    <w:rsid w:val="002C67C5"/>
    <w:rsid w:val="002C68FF"/>
    <w:rsid w:val="002C7689"/>
    <w:rsid w:val="002D04E7"/>
    <w:rsid w:val="002D1037"/>
    <w:rsid w:val="002D2465"/>
    <w:rsid w:val="002D285F"/>
    <w:rsid w:val="002D47D7"/>
    <w:rsid w:val="002D4A2E"/>
    <w:rsid w:val="002D4C3B"/>
    <w:rsid w:val="002D4EEE"/>
    <w:rsid w:val="002D5092"/>
    <w:rsid w:val="002E07B7"/>
    <w:rsid w:val="002E15F8"/>
    <w:rsid w:val="002E1B5D"/>
    <w:rsid w:val="002E2E74"/>
    <w:rsid w:val="002E3771"/>
    <w:rsid w:val="002E4FBB"/>
    <w:rsid w:val="002E5096"/>
    <w:rsid w:val="002E56A3"/>
    <w:rsid w:val="002E6BC3"/>
    <w:rsid w:val="002E6DC8"/>
    <w:rsid w:val="002F0559"/>
    <w:rsid w:val="002F3242"/>
    <w:rsid w:val="002F3971"/>
    <w:rsid w:val="002F39DB"/>
    <w:rsid w:val="002F4DC3"/>
    <w:rsid w:val="002F52BA"/>
    <w:rsid w:val="002F5C10"/>
    <w:rsid w:val="002F5F65"/>
    <w:rsid w:val="002F68D4"/>
    <w:rsid w:val="002F7A4F"/>
    <w:rsid w:val="002F7FB1"/>
    <w:rsid w:val="00300361"/>
    <w:rsid w:val="0030180D"/>
    <w:rsid w:val="00301B7E"/>
    <w:rsid w:val="00302475"/>
    <w:rsid w:val="00302AE8"/>
    <w:rsid w:val="00302C67"/>
    <w:rsid w:val="0030376A"/>
    <w:rsid w:val="003049CD"/>
    <w:rsid w:val="00305BF2"/>
    <w:rsid w:val="0030793C"/>
    <w:rsid w:val="00312E4E"/>
    <w:rsid w:val="003134F3"/>
    <w:rsid w:val="003141E2"/>
    <w:rsid w:val="003148E5"/>
    <w:rsid w:val="003167B5"/>
    <w:rsid w:val="003171BC"/>
    <w:rsid w:val="00321172"/>
    <w:rsid w:val="00321972"/>
    <w:rsid w:val="00321BF1"/>
    <w:rsid w:val="003248AC"/>
    <w:rsid w:val="003249FF"/>
    <w:rsid w:val="00325621"/>
    <w:rsid w:val="00325E13"/>
    <w:rsid w:val="00326148"/>
    <w:rsid w:val="0032622A"/>
    <w:rsid w:val="00326A8A"/>
    <w:rsid w:val="00326E66"/>
    <w:rsid w:val="00327981"/>
    <w:rsid w:val="00327A23"/>
    <w:rsid w:val="00332666"/>
    <w:rsid w:val="00334327"/>
    <w:rsid w:val="00337A03"/>
    <w:rsid w:val="00337E4A"/>
    <w:rsid w:val="00341F18"/>
    <w:rsid w:val="00343231"/>
    <w:rsid w:val="00343677"/>
    <w:rsid w:val="003448EB"/>
    <w:rsid w:val="003449B5"/>
    <w:rsid w:val="00346153"/>
    <w:rsid w:val="00350FAB"/>
    <w:rsid w:val="003512D4"/>
    <w:rsid w:val="00352908"/>
    <w:rsid w:val="0035403C"/>
    <w:rsid w:val="0035550E"/>
    <w:rsid w:val="003564F9"/>
    <w:rsid w:val="00356A2B"/>
    <w:rsid w:val="003571DC"/>
    <w:rsid w:val="0035726C"/>
    <w:rsid w:val="00360BFF"/>
    <w:rsid w:val="003610C1"/>
    <w:rsid w:val="00361DBE"/>
    <w:rsid w:val="00362CC0"/>
    <w:rsid w:val="00364640"/>
    <w:rsid w:val="00365A55"/>
    <w:rsid w:val="00366CA2"/>
    <w:rsid w:val="00367AF4"/>
    <w:rsid w:val="00370429"/>
    <w:rsid w:val="00371B59"/>
    <w:rsid w:val="0037227B"/>
    <w:rsid w:val="003736D7"/>
    <w:rsid w:val="00373B38"/>
    <w:rsid w:val="0037407A"/>
    <w:rsid w:val="0037423A"/>
    <w:rsid w:val="00375873"/>
    <w:rsid w:val="00375B75"/>
    <w:rsid w:val="00376858"/>
    <w:rsid w:val="00380E2F"/>
    <w:rsid w:val="00383C9E"/>
    <w:rsid w:val="003850FD"/>
    <w:rsid w:val="003867CD"/>
    <w:rsid w:val="00386B2F"/>
    <w:rsid w:val="00386E8D"/>
    <w:rsid w:val="00387942"/>
    <w:rsid w:val="00387F4E"/>
    <w:rsid w:val="003903E9"/>
    <w:rsid w:val="00390EB5"/>
    <w:rsid w:val="003922A0"/>
    <w:rsid w:val="003923A3"/>
    <w:rsid w:val="00393E24"/>
    <w:rsid w:val="0039531B"/>
    <w:rsid w:val="00396B58"/>
    <w:rsid w:val="003A0678"/>
    <w:rsid w:val="003A1883"/>
    <w:rsid w:val="003A23A8"/>
    <w:rsid w:val="003A248A"/>
    <w:rsid w:val="003A3FA5"/>
    <w:rsid w:val="003A473C"/>
    <w:rsid w:val="003A63B4"/>
    <w:rsid w:val="003A6DA1"/>
    <w:rsid w:val="003B1028"/>
    <w:rsid w:val="003B235B"/>
    <w:rsid w:val="003B25EC"/>
    <w:rsid w:val="003B3C98"/>
    <w:rsid w:val="003B68F9"/>
    <w:rsid w:val="003C0149"/>
    <w:rsid w:val="003C0E85"/>
    <w:rsid w:val="003C1142"/>
    <w:rsid w:val="003C15CB"/>
    <w:rsid w:val="003C2F9F"/>
    <w:rsid w:val="003C4B75"/>
    <w:rsid w:val="003C5441"/>
    <w:rsid w:val="003C6722"/>
    <w:rsid w:val="003C68E9"/>
    <w:rsid w:val="003C6E04"/>
    <w:rsid w:val="003C7065"/>
    <w:rsid w:val="003D04F7"/>
    <w:rsid w:val="003D087A"/>
    <w:rsid w:val="003D0A2A"/>
    <w:rsid w:val="003D0DE2"/>
    <w:rsid w:val="003D1A70"/>
    <w:rsid w:val="003D231E"/>
    <w:rsid w:val="003D3080"/>
    <w:rsid w:val="003D375C"/>
    <w:rsid w:val="003D50AF"/>
    <w:rsid w:val="003D538F"/>
    <w:rsid w:val="003D582D"/>
    <w:rsid w:val="003D5D69"/>
    <w:rsid w:val="003E053B"/>
    <w:rsid w:val="003E150F"/>
    <w:rsid w:val="003E1899"/>
    <w:rsid w:val="003E5708"/>
    <w:rsid w:val="003E57FA"/>
    <w:rsid w:val="003E59E5"/>
    <w:rsid w:val="003E67DA"/>
    <w:rsid w:val="003E6A81"/>
    <w:rsid w:val="003E6E49"/>
    <w:rsid w:val="003E7BD1"/>
    <w:rsid w:val="003F13B5"/>
    <w:rsid w:val="003F23A3"/>
    <w:rsid w:val="003F2CAF"/>
    <w:rsid w:val="003F2F23"/>
    <w:rsid w:val="003F4531"/>
    <w:rsid w:val="003F4619"/>
    <w:rsid w:val="003F4CE7"/>
    <w:rsid w:val="003F5E70"/>
    <w:rsid w:val="003F71A4"/>
    <w:rsid w:val="003F7FD9"/>
    <w:rsid w:val="0040054F"/>
    <w:rsid w:val="00400D25"/>
    <w:rsid w:val="00402420"/>
    <w:rsid w:val="00404720"/>
    <w:rsid w:val="00405413"/>
    <w:rsid w:val="00410031"/>
    <w:rsid w:val="004116D5"/>
    <w:rsid w:val="00411F6B"/>
    <w:rsid w:val="004127F4"/>
    <w:rsid w:val="00412C42"/>
    <w:rsid w:val="00414657"/>
    <w:rsid w:val="004172F8"/>
    <w:rsid w:val="004176BF"/>
    <w:rsid w:val="00417E47"/>
    <w:rsid w:val="00417E7C"/>
    <w:rsid w:val="00420690"/>
    <w:rsid w:val="00421345"/>
    <w:rsid w:val="00421D26"/>
    <w:rsid w:val="004234BA"/>
    <w:rsid w:val="004235F9"/>
    <w:rsid w:val="00425315"/>
    <w:rsid w:val="004268B8"/>
    <w:rsid w:val="0042723B"/>
    <w:rsid w:val="004306C6"/>
    <w:rsid w:val="0043075E"/>
    <w:rsid w:val="00433C4E"/>
    <w:rsid w:val="00437D73"/>
    <w:rsid w:val="0044060C"/>
    <w:rsid w:val="00440691"/>
    <w:rsid w:val="00441A14"/>
    <w:rsid w:val="00441DA9"/>
    <w:rsid w:val="0044550D"/>
    <w:rsid w:val="00447272"/>
    <w:rsid w:val="00447744"/>
    <w:rsid w:val="00450111"/>
    <w:rsid w:val="004501B4"/>
    <w:rsid w:val="00450815"/>
    <w:rsid w:val="00451602"/>
    <w:rsid w:val="00451AEF"/>
    <w:rsid w:val="00451CBE"/>
    <w:rsid w:val="0045245A"/>
    <w:rsid w:val="00452CAA"/>
    <w:rsid w:val="00453B77"/>
    <w:rsid w:val="004540B6"/>
    <w:rsid w:val="00456FCD"/>
    <w:rsid w:val="0045710D"/>
    <w:rsid w:val="00457CB7"/>
    <w:rsid w:val="0046072B"/>
    <w:rsid w:val="00460750"/>
    <w:rsid w:val="00460E0E"/>
    <w:rsid w:val="004636FB"/>
    <w:rsid w:val="00463F00"/>
    <w:rsid w:val="00463F46"/>
    <w:rsid w:val="004646EA"/>
    <w:rsid w:val="0046526C"/>
    <w:rsid w:val="00465730"/>
    <w:rsid w:val="00466EB3"/>
    <w:rsid w:val="004677B5"/>
    <w:rsid w:val="004703E6"/>
    <w:rsid w:val="0047159D"/>
    <w:rsid w:val="0047221C"/>
    <w:rsid w:val="0047292F"/>
    <w:rsid w:val="0047401C"/>
    <w:rsid w:val="00474D1B"/>
    <w:rsid w:val="00475440"/>
    <w:rsid w:val="00475FD2"/>
    <w:rsid w:val="00477D58"/>
    <w:rsid w:val="004817F2"/>
    <w:rsid w:val="004820E6"/>
    <w:rsid w:val="004833B1"/>
    <w:rsid w:val="00483E32"/>
    <w:rsid w:val="00484068"/>
    <w:rsid w:val="0048529C"/>
    <w:rsid w:val="004873A3"/>
    <w:rsid w:val="00491308"/>
    <w:rsid w:val="00491D58"/>
    <w:rsid w:val="00493293"/>
    <w:rsid w:val="00495408"/>
    <w:rsid w:val="004957E6"/>
    <w:rsid w:val="0049660C"/>
    <w:rsid w:val="00496F1F"/>
    <w:rsid w:val="004973EB"/>
    <w:rsid w:val="004A2A65"/>
    <w:rsid w:val="004A32A5"/>
    <w:rsid w:val="004A3548"/>
    <w:rsid w:val="004A4021"/>
    <w:rsid w:val="004A568E"/>
    <w:rsid w:val="004A7B80"/>
    <w:rsid w:val="004B0AF9"/>
    <w:rsid w:val="004B21FC"/>
    <w:rsid w:val="004B334A"/>
    <w:rsid w:val="004B5F0E"/>
    <w:rsid w:val="004B721D"/>
    <w:rsid w:val="004B7B0F"/>
    <w:rsid w:val="004B7B21"/>
    <w:rsid w:val="004B7C1A"/>
    <w:rsid w:val="004B7D4A"/>
    <w:rsid w:val="004B7DAC"/>
    <w:rsid w:val="004C0D14"/>
    <w:rsid w:val="004C1284"/>
    <w:rsid w:val="004C1ACE"/>
    <w:rsid w:val="004C26E3"/>
    <w:rsid w:val="004C309B"/>
    <w:rsid w:val="004C3156"/>
    <w:rsid w:val="004C3256"/>
    <w:rsid w:val="004C32FA"/>
    <w:rsid w:val="004C3478"/>
    <w:rsid w:val="004C3BE7"/>
    <w:rsid w:val="004C5564"/>
    <w:rsid w:val="004C6A84"/>
    <w:rsid w:val="004C759E"/>
    <w:rsid w:val="004C7F58"/>
    <w:rsid w:val="004D11BC"/>
    <w:rsid w:val="004D24F7"/>
    <w:rsid w:val="004D338A"/>
    <w:rsid w:val="004D343B"/>
    <w:rsid w:val="004D3EC2"/>
    <w:rsid w:val="004D6833"/>
    <w:rsid w:val="004E091D"/>
    <w:rsid w:val="004E0CBC"/>
    <w:rsid w:val="004E39CA"/>
    <w:rsid w:val="004E44AA"/>
    <w:rsid w:val="004E4C19"/>
    <w:rsid w:val="004E53CA"/>
    <w:rsid w:val="004E560C"/>
    <w:rsid w:val="004E570D"/>
    <w:rsid w:val="004E5A02"/>
    <w:rsid w:val="004E6AB8"/>
    <w:rsid w:val="004E7B85"/>
    <w:rsid w:val="004F2342"/>
    <w:rsid w:val="004F279A"/>
    <w:rsid w:val="004F316D"/>
    <w:rsid w:val="004F35A2"/>
    <w:rsid w:val="004F3AC0"/>
    <w:rsid w:val="004F704D"/>
    <w:rsid w:val="004F76B1"/>
    <w:rsid w:val="0050095B"/>
    <w:rsid w:val="00500D68"/>
    <w:rsid w:val="0050135E"/>
    <w:rsid w:val="00501DBD"/>
    <w:rsid w:val="0050310B"/>
    <w:rsid w:val="00503BEB"/>
    <w:rsid w:val="00503D99"/>
    <w:rsid w:val="00504AFC"/>
    <w:rsid w:val="00505A39"/>
    <w:rsid w:val="005106B6"/>
    <w:rsid w:val="00510BDF"/>
    <w:rsid w:val="00511A4C"/>
    <w:rsid w:val="00513F93"/>
    <w:rsid w:val="00514C79"/>
    <w:rsid w:val="00515C04"/>
    <w:rsid w:val="00515FCD"/>
    <w:rsid w:val="00523B05"/>
    <w:rsid w:val="00523C5E"/>
    <w:rsid w:val="00523E28"/>
    <w:rsid w:val="00525109"/>
    <w:rsid w:val="00525361"/>
    <w:rsid w:val="00525479"/>
    <w:rsid w:val="005262B2"/>
    <w:rsid w:val="005266F9"/>
    <w:rsid w:val="005279D8"/>
    <w:rsid w:val="0053023A"/>
    <w:rsid w:val="00531024"/>
    <w:rsid w:val="005314A5"/>
    <w:rsid w:val="005324DA"/>
    <w:rsid w:val="00534ECC"/>
    <w:rsid w:val="00535868"/>
    <w:rsid w:val="00536AC1"/>
    <w:rsid w:val="00540354"/>
    <w:rsid w:val="005408A3"/>
    <w:rsid w:val="00541473"/>
    <w:rsid w:val="005424FD"/>
    <w:rsid w:val="0054272F"/>
    <w:rsid w:val="005428BE"/>
    <w:rsid w:val="00544C8B"/>
    <w:rsid w:val="00545455"/>
    <w:rsid w:val="00545480"/>
    <w:rsid w:val="00545509"/>
    <w:rsid w:val="00545FB0"/>
    <w:rsid w:val="005468DC"/>
    <w:rsid w:val="005479EA"/>
    <w:rsid w:val="005502F9"/>
    <w:rsid w:val="0055177D"/>
    <w:rsid w:val="00551B56"/>
    <w:rsid w:val="00552213"/>
    <w:rsid w:val="00553906"/>
    <w:rsid w:val="00554925"/>
    <w:rsid w:val="00554C5C"/>
    <w:rsid w:val="005560D7"/>
    <w:rsid w:val="005564C7"/>
    <w:rsid w:val="00561E78"/>
    <w:rsid w:val="0056215E"/>
    <w:rsid w:val="00562521"/>
    <w:rsid w:val="00566FF6"/>
    <w:rsid w:val="005705B7"/>
    <w:rsid w:val="005707E5"/>
    <w:rsid w:val="00570A19"/>
    <w:rsid w:val="00571924"/>
    <w:rsid w:val="00571BCD"/>
    <w:rsid w:val="00574509"/>
    <w:rsid w:val="00575B15"/>
    <w:rsid w:val="00576359"/>
    <w:rsid w:val="005763D9"/>
    <w:rsid w:val="005766DB"/>
    <w:rsid w:val="005768BE"/>
    <w:rsid w:val="00580CC7"/>
    <w:rsid w:val="005810B6"/>
    <w:rsid w:val="005819EA"/>
    <w:rsid w:val="00585AC4"/>
    <w:rsid w:val="00587AAB"/>
    <w:rsid w:val="00594E9B"/>
    <w:rsid w:val="00595637"/>
    <w:rsid w:val="00595A9C"/>
    <w:rsid w:val="005A0473"/>
    <w:rsid w:val="005A0EC2"/>
    <w:rsid w:val="005A13AB"/>
    <w:rsid w:val="005A15F2"/>
    <w:rsid w:val="005A28A2"/>
    <w:rsid w:val="005A3505"/>
    <w:rsid w:val="005A4496"/>
    <w:rsid w:val="005A4D74"/>
    <w:rsid w:val="005A519F"/>
    <w:rsid w:val="005A5568"/>
    <w:rsid w:val="005A5B03"/>
    <w:rsid w:val="005A5DD3"/>
    <w:rsid w:val="005B05C6"/>
    <w:rsid w:val="005B0CF4"/>
    <w:rsid w:val="005B261D"/>
    <w:rsid w:val="005B299C"/>
    <w:rsid w:val="005B3B68"/>
    <w:rsid w:val="005B60AB"/>
    <w:rsid w:val="005B639A"/>
    <w:rsid w:val="005B64C6"/>
    <w:rsid w:val="005B751B"/>
    <w:rsid w:val="005C159C"/>
    <w:rsid w:val="005C1847"/>
    <w:rsid w:val="005C2E53"/>
    <w:rsid w:val="005C35DD"/>
    <w:rsid w:val="005C3A4B"/>
    <w:rsid w:val="005C4C03"/>
    <w:rsid w:val="005C4C42"/>
    <w:rsid w:val="005C5BB9"/>
    <w:rsid w:val="005C698C"/>
    <w:rsid w:val="005D00E0"/>
    <w:rsid w:val="005D0A67"/>
    <w:rsid w:val="005D0A6C"/>
    <w:rsid w:val="005D25F3"/>
    <w:rsid w:val="005D2CED"/>
    <w:rsid w:val="005D4DD5"/>
    <w:rsid w:val="005D6B88"/>
    <w:rsid w:val="005D702A"/>
    <w:rsid w:val="005D78E5"/>
    <w:rsid w:val="005E067E"/>
    <w:rsid w:val="005E07A7"/>
    <w:rsid w:val="005E64B2"/>
    <w:rsid w:val="005F0B62"/>
    <w:rsid w:val="005F1D78"/>
    <w:rsid w:val="005F20EE"/>
    <w:rsid w:val="005F2AB2"/>
    <w:rsid w:val="005F2FA2"/>
    <w:rsid w:val="005F3657"/>
    <w:rsid w:val="005F4DB5"/>
    <w:rsid w:val="005F57F9"/>
    <w:rsid w:val="005F5AF6"/>
    <w:rsid w:val="005F648B"/>
    <w:rsid w:val="005F78B9"/>
    <w:rsid w:val="005F7B97"/>
    <w:rsid w:val="00603AF1"/>
    <w:rsid w:val="006053AF"/>
    <w:rsid w:val="00605418"/>
    <w:rsid w:val="006117BC"/>
    <w:rsid w:val="00611D2C"/>
    <w:rsid w:val="006132B0"/>
    <w:rsid w:val="006133DE"/>
    <w:rsid w:val="00613DB3"/>
    <w:rsid w:val="00614F25"/>
    <w:rsid w:val="006201F6"/>
    <w:rsid w:val="00623BAF"/>
    <w:rsid w:val="006242E9"/>
    <w:rsid w:val="00625150"/>
    <w:rsid w:val="00625E6E"/>
    <w:rsid w:val="00626B70"/>
    <w:rsid w:val="00626D60"/>
    <w:rsid w:val="006316A3"/>
    <w:rsid w:val="006324C9"/>
    <w:rsid w:val="006331D4"/>
    <w:rsid w:val="00634E2D"/>
    <w:rsid w:val="0064143A"/>
    <w:rsid w:val="00642F17"/>
    <w:rsid w:val="00644155"/>
    <w:rsid w:val="00644426"/>
    <w:rsid w:val="00652D1C"/>
    <w:rsid w:val="0065311E"/>
    <w:rsid w:val="006533FF"/>
    <w:rsid w:val="0065409D"/>
    <w:rsid w:val="006541CC"/>
    <w:rsid w:val="00654A7C"/>
    <w:rsid w:val="0065536B"/>
    <w:rsid w:val="006558E7"/>
    <w:rsid w:val="0065715A"/>
    <w:rsid w:val="0066003F"/>
    <w:rsid w:val="00660666"/>
    <w:rsid w:val="00661662"/>
    <w:rsid w:val="00661EFB"/>
    <w:rsid w:val="00663125"/>
    <w:rsid w:val="0066319F"/>
    <w:rsid w:val="006640D8"/>
    <w:rsid w:val="00665C1B"/>
    <w:rsid w:val="00666E2F"/>
    <w:rsid w:val="00670502"/>
    <w:rsid w:val="006706D8"/>
    <w:rsid w:val="006720C3"/>
    <w:rsid w:val="006734D1"/>
    <w:rsid w:val="00673ADA"/>
    <w:rsid w:val="006740B5"/>
    <w:rsid w:val="0067475B"/>
    <w:rsid w:val="0067620C"/>
    <w:rsid w:val="006765A5"/>
    <w:rsid w:val="00676AE1"/>
    <w:rsid w:val="00676AFB"/>
    <w:rsid w:val="006771AA"/>
    <w:rsid w:val="00677BAA"/>
    <w:rsid w:val="00681D35"/>
    <w:rsid w:val="00681F85"/>
    <w:rsid w:val="00683999"/>
    <w:rsid w:val="00686016"/>
    <w:rsid w:val="00686034"/>
    <w:rsid w:val="00686B0C"/>
    <w:rsid w:val="00686C6F"/>
    <w:rsid w:val="00690153"/>
    <w:rsid w:val="00691317"/>
    <w:rsid w:val="00692BC4"/>
    <w:rsid w:val="006933F8"/>
    <w:rsid w:val="00695627"/>
    <w:rsid w:val="00695AD4"/>
    <w:rsid w:val="00697115"/>
    <w:rsid w:val="006A0F20"/>
    <w:rsid w:val="006A14A3"/>
    <w:rsid w:val="006A33B7"/>
    <w:rsid w:val="006A6278"/>
    <w:rsid w:val="006B0147"/>
    <w:rsid w:val="006B05F1"/>
    <w:rsid w:val="006B0AF4"/>
    <w:rsid w:val="006B10B4"/>
    <w:rsid w:val="006B20DB"/>
    <w:rsid w:val="006B47E6"/>
    <w:rsid w:val="006B5329"/>
    <w:rsid w:val="006B65EB"/>
    <w:rsid w:val="006B69C8"/>
    <w:rsid w:val="006B6DE3"/>
    <w:rsid w:val="006B7954"/>
    <w:rsid w:val="006C0A88"/>
    <w:rsid w:val="006C1C6E"/>
    <w:rsid w:val="006C1F72"/>
    <w:rsid w:val="006C43B1"/>
    <w:rsid w:val="006C4AB2"/>
    <w:rsid w:val="006C5685"/>
    <w:rsid w:val="006C56BF"/>
    <w:rsid w:val="006C662B"/>
    <w:rsid w:val="006D0243"/>
    <w:rsid w:val="006D24FD"/>
    <w:rsid w:val="006D2A81"/>
    <w:rsid w:val="006D2E92"/>
    <w:rsid w:val="006D30F7"/>
    <w:rsid w:val="006D5473"/>
    <w:rsid w:val="006D788E"/>
    <w:rsid w:val="006E015A"/>
    <w:rsid w:val="006E0891"/>
    <w:rsid w:val="006E0F07"/>
    <w:rsid w:val="006E49AC"/>
    <w:rsid w:val="006E6F12"/>
    <w:rsid w:val="006E7C58"/>
    <w:rsid w:val="006F155F"/>
    <w:rsid w:val="006F23A7"/>
    <w:rsid w:val="006F29A6"/>
    <w:rsid w:val="006F3CA3"/>
    <w:rsid w:val="006F3EAA"/>
    <w:rsid w:val="006F3EBB"/>
    <w:rsid w:val="006F3FA8"/>
    <w:rsid w:val="006F4284"/>
    <w:rsid w:val="006F4D62"/>
    <w:rsid w:val="006F5074"/>
    <w:rsid w:val="006F6145"/>
    <w:rsid w:val="006F7B27"/>
    <w:rsid w:val="00700C34"/>
    <w:rsid w:val="00701970"/>
    <w:rsid w:val="0070417E"/>
    <w:rsid w:val="0070435B"/>
    <w:rsid w:val="00704B6F"/>
    <w:rsid w:val="00707A3F"/>
    <w:rsid w:val="00710079"/>
    <w:rsid w:val="00710127"/>
    <w:rsid w:val="00710141"/>
    <w:rsid w:val="00710877"/>
    <w:rsid w:val="0071206D"/>
    <w:rsid w:val="007125B0"/>
    <w:rsid w:val="007127AD"/>
    <w:rsid w:val="00713C45"/>
    <w:rsid w:val="00713E8B"/>
    <w:rsid w:val="007144B8"/>
    <w:rsid w:val="007155E2"/>
    <w:rsid w:val="0071619A"/>
    <w:rsid w:val="007179D4"/>
    <w:rsid w:val="0072269B"/>
    <w:rsid w:val="0072429E"/>
    <w:rsid w:val="0072628D"/>
    <w:rsid w:val="00726FAD"/>
    <w:rsid w:val="00727549"/>
    <w:rsid w:val="0073152A"/>
    <w:rsid w:val="00731E4E"/>
    <w:rsid w:val="00734F37"/>
    <w:rsid w:val="007353C9"/>
    <w:rsid w:val="00736ECC"/>
    <w:rsid w:val="00740E1D"/>
    <w:rsid w:val="00741EB9"/>
    <w:rsid w:val="00742D8A"/>
    <w:rsid w:val="00743AFC"/>
    <w:rsid w:val="00746CDA"/>
    <w:rsid w:val="0075056A"/>
    <w:rsid w:val="007505D1"/>
    <w:rsid w:val="00751576"/>
    <w:rsid w:val="007533D8"/>
    <w:rsid w:val="0075453D"/>
    <w:rsid w:val="00754700"/>
    <w:rsid w:val="00755377"/>
    <w:rsid w:val="007574E9"/>
    <w:rsid w:val="007576E5"/>
    <w:rsid w:val="0076235C"/>
    <w:rsid w:val="007623F9"/>
    <w:rsid w:val="00763598"/>
    <w:rsid w:val="0076480A"/>
    <w:rsid w:val="00765E75"/>
    <w:rsid w:val="0076651D"/>
    <w:rsid w:val="0076659B"/>
    <w:rsid w:val="00770669"/>
    <w:rsid w:val="00770E25"/>
    <w:rsid w:val="007737D9"/>
    <w:rsid w:val="00774FD0"/>
    <w:rsid w:val="007766DE"/>
    <w:rsid w:val="00776980"/>
    <w:rsid w:val="00777EB4"/>
    <w:rsid w:val="007801A9"/>
    <w:rsid w:val="007825BF"/>
    <w:rsid w:val="00783E59"/>
    <w:rsid w:val="00784D5D"/>
    <w:rsid w:val="007853A7"/>
    <w:rsid w:val="007861CF"/>
    <w:rsid w:val="0079321B"/>
    <w:rsid w:val="0079478C"/>
    <w:rsid w:val="00794961"/>
    <w:rsid w:val="0079500C"/>
    <w:rsid w:val="00796577"/>
    <w:rsid w:val="00796786"/>
    <w:rsid w:val="00796ED1"/>
    <w:rsid w:val="00797CDD"/>
    <w:rsid w:val="007A3F8B"/>
    <w:rsid w:val="007A4112"/>
    <w:rsid w:val="007A44E9"/>
    <w:rsid w:val="007A5936"/>
    <w:rsid w:val="007A5BAC"/>
    <w:rsid w:val="007A5F56"/>
    <w:rsid w:val="007A6366"/>
    <w:rsid w:val="007A7909"/>
    <w:rsid w:val="007B19B6"/>
    <w:rsid w:val="007B2B0A"/>
    <w:rsid w:val="007B6908"/>
    <w:rsid w:val="007B75E6"/>
    <w:rsid w:val="007B76C5"/>
    <w:rsid w:val="007C085E"/>
    <w:rsid w:val="007C41C4"/>
    <w:rsid w:val="007C6A5E"/>
    <w:rsid w:val="007C7663"/>
    <w:rsid w:val="007C7B68"/>
    <w:rsid w:val="007D3204"/>
    <w:rsid w:val="007D342B"/>
    <w:rsid w:val="007D5C34"/>
    <w:rsid w:val="007D69E9"/>
    <w:rsid w:val="007D780A"/>
    <w:rsid w:val="007E07A4"/>
    <w:rsid w:val="007E0A9B"/>
    <w:rsid w:val="007E0C9D"/>
    <w:rsid w:val="007E1F1D"/>
    <w:rsid w:val="007E2425"/>
    <w:rsid w:val="007E2A4E"/>
    <w:rsid w:val="007E3C95"/>
    <w:rsid w:val="007E3F27"/>
    <w:rsid w:val="007E4222"/>
    <w:rsid w:val="007E4E3A"/>
    <w:rsid w:val="007E5855"/>
    <w:rsid w:val="007E6A34"/>
    <w:rsid w:val="007F0077"/>
    <w:rsid w:val="007F1619"/>
    <w:rsid w:val="007F243A"/>
    <w:rsid w:val="007F2EE2"/>
    <w:rsid w:val="007F4631"/>
    <w:rsid w:val="007F5094"/>
    <w:rsid w:val="007F5E7A"/>
    <w:rsid w:val="007F61DC"/>
    <w:rsid w:val="007F6BDE"/>
    <w:rsid w:val="007F793F"/>
    <w:rsid w:val="00801DD9"/>
    <w:rsid w:val="008026F6"/>
    <w:rsid w:val="008031C2"/>
    <w:rsid w:val="00805551"/>
    <w:rsid w:val="00806142"/>
    <w:rsid w:val="00807115"/>
    <w:rsid w:val="0081072F"/>
    <w:rsid w:val="008107F4"/>
    <w:rsid w:val="008111EA"/>
    <w:rsid w:val="00811830"/>
    <w:rsid w:val="0081187C"/>
    <w:rsid w:val="0081192F"/>
    <w:rsid w:val="008128A7"/>
    <w:rsid w:val="008142FF"/>
    <w:rsid w:val="00815266"/>
    <w:rsid w:val="00815CCB"/>
    <w:rsid w:val="008169D4"/>
    <w:rsid w:val="00816A52"/>
    <w:rsid w:val="00817575"/>
    <w:rsid w:val="00817652"/>
    <w:rsid w:val="00817A9F"/>
    <w:rsid w:val="00817CFB"/>
    <w:rsid w:val="0082234D"/>
    <w:rsid w:val="0082282B"/>
    <w:rsid w:val="00822E6C"/>
    <w:rsid w:val="0082568E"/>
    <w:rsid w:val="00826A9F"/>
    <w:rsid w:val="00830A69"/>
    <w:rsid w:val="00830CFC"/>
    <w:rsid w:val="008311B4"/>
    <w:rsid w:val="00831338"/>
    <w:rsid w:val="008333EA"/>
    <w:rsid w:val="008335CC"/>
    <w:rsid w:val="00834416"/>
    <w:rsid w:val="0083458A"/>
    <w:rsid w:val="00834C3D"/>
    <w:rsid w:val="008421C5"/>
    <w:rsid w:val="008422B4"/>
    <w:rsid w:val="00842759"/>
    <w:rsid w:val="00842C54"/>
    <w:rsid w:val="00843400"/>
    <w:rsid w:val="008434EE"/>
    <w:rsid w:val="00843D1A"/>
    <w:rsid w:val="00843F75"/>
    <w:rsid w:val="008444BA"/>
    <w:rsid w:val="00846517"/>
    <w:rsid w:val="00846721"/>
    <w:rsid w:val="00850523"/>
    <w:rsid w:val="008518F0"/>
    <w:rsid w:val="00851C49"/>
    <w:rsid w:val="00851DAE"/>
    <w:rsid w:val="0085250A"/>
    <w:rsid w:val="00852E3C"/>
    <w:rsid w:val="00852EB4"/>
    <w:rsid w:val="00853980"/>
    <w:rsid w:val="008540A4"/>
    <w:rsid w:val="008600EB"/>
    <w:rsid w:val="00861115"/>
    <w:rsid w:val="00861725"/>
    <w:rsid w:val="00863D5C"/>
    <w:rsid w:val="008661B9"/>
    <w:rsid w:val="008701AC"/>
    <w:rsid w:val="00871ED2"/>
    <w:rsid w:val="008733A6"/>
    <w:rsid w:val="00876727"/>
    <w:rsid w:val="00876C0C"/>
    <w:rsid w:val="008774D3"/>
    <w:rsid w:val="0088014F"/>
    <w:rsid w:val="008807C0"/>
    <w:rsid w:val="008814B1"/>
    <w:rsid w:val="0088379D"/>
    <w:rsid w:val="008839DF"/>
    <w:rsid w:val="00883A1D"/>
    <w:rsid w:val="00885DC7"/>
    <w:rsid w:val="00886275"/>
    <w:rsid w:val="00891C92"/>
    <w:rsid w:val="00894057"/>
    <w:rsid w:val="00894098"/>
    <w:rsid w:val="0089454B"/>
    <w:rsid w:val="0089679E"/>
    <w:rsid w:val="00896999"/>
    <w:rsid w:val="00896C29"/>
    <w:rsid w:val="008A0090"/>
    <w:rsid w:val="008A08F2"/>
    <w:rsid w:val="008A3218"/>
    <w:rsid w:val="008A382D"/>
    <w:rsid w:val="008A3C1F"/>
    <w:rsid w:val="008A3D66"/>
    <w:rsid w:val="008A5960"/>
    <w:rsid w:val="008A734D"/>
    <w:rsid w:val="008A7B82"/>
    <w:rsid w:val="008A7DF6"/>
    <w:rsid w:val="008B0FD1"/>
    <w:rsid w:val="008B177D"/>
    <w:rsid w:val="008B352F"/>
    <w:rsid w:val="008B3A03"/>
    <w:rsid w:val="008B444D"/>
    <w:rsid w:val="008B71C5"/>
    <w:rsid w:val="008C0EC9"/>
    <w:rsid w:val="008C1A21"/>
    <w:rsid w:val="008C1C4D"/>
    <w:rsid w:val="008C2447"/>
    <w:rsid w:val="008C264A"/>
    <w:rsid w:val="008C33B1"/>
    <w:rsid w:val="008C382A"/>
    <w:rsid w:val="008C4D41"/>
    <w:rsid w:val="008C751D"/>
    <w:rsid w:val="008C751F"/>
    <w:rsid w:val="008C78CB"/>
    <w:rsid w:val="008D1780"/>
    <w:rsid w:val="008D1CAC"/>
    <w:rsid w:val="008D303F"/>
    <w:rsid w:val="008D6CB5"/>
    <w:rsid w:val="008D7627"/>
    <w:rsid w:val="008D7735"/>
    <w:rsid w:val="008E3221"/>
    <w:rsid w:val="008E3F10"/>
    <w:rsid w:val="008E47CC"/>
    <w:rsid w:val="008E512D"/>
    <w:rsid w:val="008E5379"/>
    <w:rsid w:val="008E5D58"/>
    <w:rsid w:val="008E6A98"/>
    <w:rsid w:val="008E74D1"/>
    <w:rsid w:val="008E766B"/>
    <w:rsid w:val="008F042B"/>
    <w:rsid w:val="008F1363"/>
    <w:rsid w:val="008F3C5D"/>
    <w:rsid w:val="008F3D10"/>
    <w:rsid w:val="008F6922"/>
    <w:rsid w:val="009006F7"/>
    <w:rsid w:val="00900822"/>
    <w:rsid w:val="00900E3E"/>
    <w:rsid w:val="0090125D"/>
    <w:rsid w:val="0090143E"/>
    <w:rsid w:val="009019EC"/>
    <w:rsid w:val="0090628E"/>
    <w:rsid w:val="00906A68"/>
    <w:rsid w:val="00906BF5"/>
    <w:rsid w:val="00906F36"/>
    <w:rsid w:val="0090793F"/>
    <w:rsid w:val="00907F6F"/>
    <w:rsid w:val="009105C2"/>
    <w:rsid w:val="00910978"/>
    <w:rsid w:val="00910D33"/>
    <w:rsid w:val="00913658"/>
    <w:rsid w:val="009150D3"/>
    <w:rsid w:val="0091552C"/>
    <w:rsid w:val="00917083"/>
    <w:rsid w:val="0091717D"/>
    <w:rsid w:val="0092013B"/>
    <w:rsid w:val="00920DDC"/>
    <w:rsid w:val="009217F4"/>
    <w:rsid w:val="00921B9F"/>
    <w:rsid w:val="00921FBF"/>
    <w:rsid w:val="00922B40"/>
    <w:rsid w:val="00922C3C"/>
    <w:rsid w:val="00922D8E"/>
    <w:rsid w:val="009230A4"/>
    <w:rsid w:val="009254A5"/>
    <w:rsid w:val="00925D5E"/>
    <w:rsid w:val="00925FA4"/>
    <w:rsid w:val="00927BF6"/>
    <w:rsid w:val="00927D8A"/>
    <w:rsid w:val="0093091F"/>
    <w:rsid w:val="0093128A"/>
    <w:rsid w:val="00933552"/>
    <w:rsid w:val="00933DB4"/>
    <w:rsid w:val="0093713F"/>
    <w:rsid w:val="00937546"/>
    <w:rsid w:val="009375D7"/>
    <w:rsid w:val="00937607"/>
    <w:rsid w:val="00940A6B"/>
    <w:rsid w:val="00941AEE"/>
    <w:rsid w:val="0094278A"/>
    <w:rsid w:val="0094299C"/>
    <w:rsid w:val="00943092"/>
    <w:rsid w:val="0094393C"/>
    <w:rsid w:val="00944730"/>
    <w:rsid w:val="00944784"/>
    <w:rsid w:val="009448A1"/>
    <w:rsid w:val="00945064"/>
    <w:rsid w:val="00946A5F"/>
    <w:rsid w:val="00947E17"/>
    <w:rsid w:val="0095037D"/>
    <w:rsid w:val="00950DF1"/>
    <w:rsid w:val="00952C67"/>
    <w:rsid w:val="0095410F"/>
    <w:rsid w:val="00956043"/>
    <w:rsid w:val="00956917"/>
    <w:rsid w:val="0095754A"/>
    <w:rsid w:val="009575C0"/>
    <w:rsid w:val="009579D9"/>
    <w:rsid w:val="00960499"/>
    <w:rsid w:val="00960881"/>
    <w:rsid w:val="00960C4D"/>
    <w:rsid w:val="0096206A"/>
    <w:rsid w:val="0096246F"/>
    <w:rsid w:val="0096268F"/>
    <w:rsid w:val="009636FE"/>
    <w:rsid w:val="0096374B"/>
    <w:rsid w:val="00963B64"/>
    <w:rsid w:val="009640D0"/>
    <w:rsid w:val="009664AD"/>
    <w:rsid w:val="00971B9F"/>
    <w:rsid w:val="00972571"/>
    <w:rsid w:val="00973D14"/>
    <w:rsid w:val="00973EDD"/>
    <w:rsid w:val="009762D8"/>
    <w:rsid w:val="00976BC0"/>
    <w:rsid w:val="00976C4E"/>
    <w:rsid w:val="00976F7D"/>
    <w:rsid w:val="009774D9"/>
    <w:rsid w:val="00977A68"/>
    <w:rsid w:val="00980A32"/>
    <w:rsid w:val="00980C3E"/>
    <w:rsid w:val="00980E98"/>
    <w:rsid w:val="00981502"/>
    <w:rsid w:val="009815F4"/>
    <w:rsid w:val="00981CA2"/>
    <w:rsid w:val="00982019"/>
    <w:rsid w:val="0098269C"/>
    <w:rsid w:val="00983518"/>
    <w:rsid w:val="00985E01"/>
    <w:rsid w:val="00985E1B"/>
    <w:rsid w:val="009866EF"/>
    <w:rsid w:val="00990347"/>
    <w:rsid w:val="00990413"/>
    <w:rsid w:val="00991648"/>
    <w:rsid w:val="00991BE7"/>
    <w:rsid w:val="00991DA5"/>
    <w:rsid w:val="009925E9"/>
    <w:rsid w:val="00995ABA"/>
    <w:rsid w:val="00995C7F"/>
    <w:rsid w:val="00996952"/>
    <w:rsid w:val="009A026C"/>
    <w:rsid w:val="009A08A5"/>
    <w:rsid w:val="009A112C"/>
    <w:rsid w:val="009A1B61"/>
    <w:rsid w:val="009A2AA1"/>
    <w:rsid w:val="009A2C2E"/>
    <w:rsid w:val="009A30A3"/>
    <w:rsid w:val="009A30C8"/>
    <w:rsid w:val="009A3954"/>
    <w:rsid w:val="009A3968"/>
    <w:rsid w:val="009A40CB"/>
    <w:rsid w:val="009A733C"/>
    <w:rsid w:val="009A7559"/>
    <w:rsid w:val="009B01C1"/>
    <w:rsid w:val="009B1BF3"/>
    <w:rsid w:val="009B1EB6"/>
    <w:rsid w:val="009B2895"/>
    <w:rsid w:val="009B307C"/>
    <w:rsid w:val="009B6702"/>
    <w:rsid w:val="009B73EE"/>
    <w:rsid w:val="009B77D7"/>
    <w:rsid w:val="009C2021"/>
    <w:rsid w:val="009C2D31"/>
    <w:rsid w:val="009C3516"/>
    <w:rsid w:val="009C4E50"/>
    <w:rsid w:val="009C61B9"/>
    <w:rsid w:val="009D0F04"/>
    <w:rsid w:val="009D1543"/>
    <w:rsid w:val="009D1EAC"/>
    <w:rsid w:val="009D33F5"/>
    <w:rsid w:val="009D478D"/>
    <w:rsid w:val="009D4CBC"/>
    <w:rsid w:val="009D5EFA"/>
    <w:rsid w:val="009E043A"/>
    <w:rsid w:val="009E0EF1"/>
    <w:rsid w:val="009E1FBE"/>
    <w:rsid w:val="009E2FE1"/>
    <w:rsid w:val="009E3D08"/>
    <w:rsid w:val="009E4000"/>
    <w:rsid w:val="009E407D"/>
    <w:rsid w:val="009E451B"/>
    <w:rsid w:val="009E7771"/>
    <w:rsid w:val="009F0C81"/>
    <w:rsid w:val="009F1450"/>
    <w:rsid w:val="009F3D1E"/>
    <w:rsid w:val="009F5BFA"/>
    <w:rsid w:val="00A00371"/>
    <w:rsid w:val="00A0121B"/>
    <w:rsid w:val="00A013F8"/>
    <w:rsid w:val="00A01D79"/>
    <w:rsid w:val="00A02815"/>
    <w:rsid w:val="00A03016"/>
    <w:rsid w:val="00A031B6"/>
    <w:rsid w:val="00A031D9"/>
    <w:rsid w:val="00A04463"/>
    <w:rsid w:val="00A04E05"/>
    <w:rsid w:val="00A05718"/>
    <w:rsid w:val="00A06547"/>
    <w:rsid w:val="00A122D3"/>
    <w:rsid w:val="00A12A1F"/>
    <w:rsid w:val="00A13B71"/>
    <w:rsid w:val="00A13CCF"/>
    <w:rsid w:val="00A13F11"/>
    <w:rsid w:val="00A13F7D"/>
    <w:rsid w:val="00A160C3"/>
    <w:rsid w:val="00A16F1D"/>
    <w:rsid w:val="00A211E7"/>
    <w:rsid w:val="00A2239C"/>
    <w:rsid w:val="00A2285E"/>
    <w:rsid w:val="00A23AF4"/>
    <w:rsid w:val="00A24810"/>
    <w:rsid w:val="00A24A2A"/>
    <w:rsid w:val="00A26199"/>
    <w:rsid w:val="00A26B62"/>
    <w:rsid w:val="00A26E9F"/>
    <w:rsid w:val="00A271F7"/>
    <w:rsid w:val="00A30192"/>
    <w:rsid w:val="00A314DA"/>
    <w:rsid w:val="00A314E2"/>
    <w:rsid w:val="00A32423"/>
    <w:rsid w:val="00A3277A"/>
    <w:rsid w:val="00A340C7"/>
    <w:rsid w:val="00A34917"/>
    <w:rsid w:val="00A35DF2"/>
    <w:rsid w:val="00A365D1"/>
    <w:rsid w:val="00A36FAD"/>
    <w:rsid w:val="00A3716C"/>
    <w:rsid w:val="00A37501"/>
    <w:rsid w:val="00A3792A"/>
    <w:rsid w:val="00A37D85"/>
    <w:rsid w:val="00A402AB"/>
    <w:rsid w:val="00A418C5"/>
    <w:rsid w:val="00A41DD2"/>
    <w:rsid w:val="00A42365"/>
    <w:rsid w:val="00A42ACA"/>
    <w:rsid w:val="00A43D6E"/>
    <w:rsid w:val="00A44588"/>
    <w:rsid w:val="00A44B1A"/>
    <w:rsid w:val="00A44B4E"/>
    <w:rsid w:val="00A45AB7"/>
    <w:rsid w:val="00A45D3E"/>
    <w:rsid w:val="00A45E95"/>
    <w:rsid w:val="00A460A1"/>
    <w:rsid w:val="00A46A8A"/>
    <w:rsid w:val="00A473EA"/>
    <w:rsid w:val="00A50930"/>
    <w:rsid w:val="00A520FD"/>
    <w:rsid w:val="00A52834"/>
    <w:rsid w:val="00A530B5"/>
    <w:rsid w:val="00A5354A"/>
    <w:rsid w:val="00A5689C"/>
    <w:rsid w:val="00A61804"/>
    <w:rsid w:val="00A61F18"/>
    <w:rsid w:val="00A625C9"/>
    <w:rsid w:val="00A64E1A"/>
    <w:rsid w:val="00A64F81"/>
    <w:rsid w:val="00A65C7F"/>
    <w:rsid w:val="00A676DF"/>
    <w:rsid w:val="00A67973"/>
    <w:rsid w:val="00A67BEC"/>
    <w:rsid w:val="00A70326"/>
    <w:rsid w:val="00A7046E"/>
    <w:rsid w:val="00A70B2C"/>
    <w:rsid w:val="00A70BED"/>
    <w:rsid w:val="00A717BB"/>
    <w:rsid w:val="00A74612"/>
    <w:rsid w:val="00A75463"/>
    <w:rsid w:val="00A754CC"/>
    <w:rsid w:val="00A75E14"/>
    <w:rsid w:val="00A77228"/>
    <w:rsid w:val="00A80442"/>
    <w:rsid w:val="00A80987"/>
    <w:rsid w:val="00A813E1"/>
    <w:rsid w:val="00A81557"/>
    <w:rsid w:val="00A81F83"/>
    <w:rsid w:val="00A850AE"/>
    <w:rsid w:val="00A85644"/>
    <w:rsid w:val="00A87302"/>
    <w:rsid w:val="00A8735F"/>
    <w:rsid w:val="00A87D00"/>
    <w:rsid w:val="00A87DB0"/>
    <w:rsid w:val="00A91B40"/>
    <w:rsid w:val="00A92088"/>
    <w:rsid w:val="00A92649"/>
    <w:rsid w:val="00A929C7"/>
    <w:rsid w:val="00A92A48"/>
    <w:rsid w:val="00A94D12"/>
    <w:rsid w:val="00A94FBC"/>
    <w:rsid w:val="00A95673"/>
    <w:rsid w:val="00A97312"/>
    <w:rsid w:val="00A9789E"/>
    <w:rsid w:val="00AA11EE"/>
    <w:rsid w:val="00AA1D9A"/>
    <w:rsid w:val="00AA3AF0"/>
    <w:rsid w:val="00AA45E3"/>
    <w:rsid w:val="00AA5CA0"/>
    <w:rsid w:val="00AB0ACD"/>
    <w:rsid w:val="00AB4AE8"/>
    <w:rsid w:val="00AB6CBF"/>
    <w:rsid w:val="00AB6D8A"/>
    <w:rsid w:val="00AB702E"/>
    <w:rsid w:val="00AC05C5"/>
    <w:rsid w:val="00AC0BDB"/>
    <w:rsid w:val="00AC2122"/>
    <w:rsid w:val="00AC2BBD"/>
    <w:rsid w:val="00AC4BE5"/>
    <w:rsid w:val="00AC4CA3"/>
    <w:rsid w:val="00AC5A60"/>
    <w:rsid w:val="00AC6CAE"/>
    <w:rsid w:val="00AC6F6E"/>
    <w:rsid w:val="00AC7067"/>
    <w:rsid w:val="00AD0F60"/>
    <w:rsid w:val="00AD22F8"/>
    <w:rsid w:val="00AD2AE6"/>
    <w:rsid w:val="00AD33DD"/>
    <w:rsid w:val="00AD35CB"/>
    <w:rsid w:val="00AD39B9"/>
    <w:rsid w:val="00AD402F"/>
    <w:rsid w:val="00AD4F8A"/>
    <w:rsid w:val="00AD5699"/>
    <w:rsid w:val="00AD5DCF"/>
    <w:rsid w:val="00AD6500"/>
    <w:rsid w:val="00AD7A0B"/>
    <w:rsid w:val="00AE081E"/>
    <w:rsid w:val="00AE1869"/>
    <w:rsid w:val="00AE2FAF"/>
    <w:rsid w:val="00AE3B43"/>
    <w:rsid w:val="00AE48D9"/>
    <w:rsid w:val="00AE514B"/>
    <w:rsid w:val="00AE57A6"/>
    <w:rsid w:val="00AE5EB2"/>
    <w:rsid w:val="00AE6FEC"/>
    <w:rsid w:val="00AE7D46"/>
    <w:rsid w:val="00AF0111"/>
    <w:rsid w:val="00AF0C68"/>
    <w:rsid w:val="00AF295B"/>
    <w:rsid w:val="00AF33C7"/>
    <w:rsid w:val="00AF4464"/>
    <w:rsid w:val="00AF459A"/>
    <w:rsid w:val="00AF60D8"/>
    <w:rsid w:val="00AF7935"/>
    <w:rsid w:val="00AF7ACE"/>
    <w:rsid w:val="00B00C87"/>
    <w:rsid w:val="00B01089"/>
    <w:rsid w:val="00B0245B"/>
    <w:rsid w:val="00B02510"/>
    <w:rsid w:val="00B068A2"/>
    <w:rsid w:val="00B0712B"/>
    <w:rsid w:val="00B0734E"/>
    <w:rsid w:val="00B0757E"/>
    <w:rsid w:val="00B10054"/>
    <w:rsid w:val="00B1141A"/>
    <w:rsid w:val="00B116D4"/>
    <w:rsid w:val="00B11FE7"/>
    <w:rsid w:val="00B12DF2"/>
    <w:rsid w:val="00B12F50"/>
    <w:rsid w:val="00B16EA9"/>
    <w:rsid w:val="00B1742D"/>
    <w:rsid w:val="00B1771C"/>
    <w:rsid w:val="00B217EB"/>
    <w:rsid w:val="00B22B9B"/>
    <w:rsid w:val="00B25124"/>
    <w:rsid w:val="00B266D5"/>
    <w:rsid w:val="00B26A61"/>
    <w:rsid w:val="00B27ADA"/>
    <w:rsid w:val="00B30082"/>
    <w:rsid w:val="00B32B4C"/>
    <w:rsid w:val="00B33239"/>
    <w:rsid w:val="00B334E0"/>
    <w:rsid w:val="00B34485"/>
    <w:rsid w:val="00B352B6"/>
    <w:rsid w:val="00B374B9"/>
    <w:rsid w:val="00B40956"/>
    <w:rsid w:val="00B41F7D"/>
    <w:rsid w:val="00B4292F"/>
    <w:rsid w:val="00B42B09"/>
    <w:rsid w:val="00B4682B"/>
    <w:rsid w:val="00B50564"/>
    <w:rsid w:val="00B53580"/>
    <w:rsid w:val="00B53782"/>
    <w:rsid w:val="00B54520"/>
    <w:rsid w:val="00B54A9E"/>
    <w:rsid w:val="00B54B3B"/>
    <w:rsid w:val="00B54F95"/>
    <w:rsid w:val="00B57EA0"/>
    <w:rsid w:val="00B6099E"/>
    <w:rsid w:val="00B61B56"/>
    <w:rsid w:val="00B620F4"/>
    <w:rsid w:val="00B62846"/>
    <w:rsid w:val="00B653BD"/>
    <w:rsid w:val="00B65BC6"/>
    <w:rsid w:val="00B6690B"/>
    <w:rsid w:val="00B66932"/>
    <w:rsid w:val="00B67AF9"/>
    <w:rsid w:val="00B70310"/>
    <w:rsid w:val="00B713C9"/>
    <w:rsid w:val="00B71CF8"/>
    <w:rsid w:val="00B72035"/>
    <w:rsid w:val="00B73FDA"/>
    <w:rsid w:val="00B75891"/>
    <w:rsid w:val="00B75C13"/>
    <w:rsid w:val="00B77628"/>
    <w:rsid w:val="00B80976"/>
    <w:rsid w:val="00B83234"/>
    <w:rsid w:val="00B84BB4"/>
    <w:rsid w:val="00B862CF"/>
    <w:rsid w:val="00B862FF"/>
    <w:rsid w:val="00B874FD"/>
    <w:rsid w:val="00B87AF0"/>
    <w:rsid w:val="00B9037B"/>
    <w:rsid w:val="00B9069A"/>
    <w:rsid w:val="00B9134B"/>
    <w:rsid w:val="00B915A9"/>
    <w:rsid w:val="00B92679"/>
    <w:rsid w:val="00B933D1"/>
    <w:rsid w:val="00B936B1"/>
    <w:rsid w:val="00B93A48"/>
    <w:rsid w:val="00B93D9C"/>
    <w:rsid w:val="00B93DAD"/>
    <w:rsid w:val="00B94636"/>
    <w:rsid w:val="00B94C2F"/>
    <w:rsid w:val="00B955F6"/>
    <w:rsid w:val="00B96064"/>
    <w:rsid w:val="00B96FCA"/>
    <w:rsid w:val="00B97260"/>
    <w:rsid w:val="00B973DF"/>
    <w:rsid w:val="00B977C8"/>
    <w:rsid w:val="00BA1B67"/>
    <w:rsid w:val="00BA2324"/>
    <w:rsid w:val="00BA55A3"/>
    <w:rsid w:val="00BA5DEB"/>
    <w:rsid w:val="00BA73AE"/>
    <w:rsid w:val="00BB1CEC"/>
    <w:rsid w:val="00BB33F4"/>
    <w:rsid w:val="00BB4DFA"/>
    <w:rsid w:val="00BB5334"/>
    <w:rsid w:val="00BB5681"/>
    <w:rsid w:val="00BB58B6"/>
    <w:rsid w:val="00BB64A3"/>
    <w:rsid w:val="00BC017E"/>
    <w:rsid w:val="00BC056B"/>
    <w:rsid w:val="00BC09E7"/>
    <w:rsid w:val="00BC2824"/>
    <w:rsid w:val="00BC31B5"/>
    <w:rsid w:val="00BC355E"/>
    <w:rsid w:val="00BC4209"/>
    <w:rsid w:val="00BC4A1B"/>
    <w:rsid w:val="00BC505C"/>
    <w:rsid w:val="00BC6583"/>
    <w:rsid w:val="00BC6943"/>
    <w:rsid w:val="00BD0D23"/>
    <w:rsid w:val="00BD3511"/>
    <w:rsid w:val="00BD498A"/>
    <w:rsid w:val="00BD58CD"/>
    <w:rsid w:val="00BD74B7"/>
    <w:rsid w:val="00BD7541"/>
    <w:rsid w:val="00BD7B38"/>
    <w:rsid w:val="00BD7C0E"/>
    <w:rsid w:val="00BE073A"/>
    <w:rsid w:val="00BE10FA"/>
    <w:rsid w:val="00BE1DEF"/>
    <w:rsid w:val="00BE259D"/>
    <w:rsid w:val="00BE2D5E"/>
    <w:rsid w:val="00BE34D9"/>
    <w:rsid w:val="00BE36E6"/>
    <w:rsid w:val="00BE3933"/>
    <w:rsid w:val="00BE5180"/>
    <w:rsid w:val="00BE5D7D"/>
    <w:rsid w:val="00BE5E46"/>
    <w:rsid w:val="00BF359B"/>
    <w:rsid w:val="00BF36B0"/>
    <w:rsid w:val="00BF4BF6"/>
    <w:rsid w:val="00BF4DF2"/>
    <w:rsid w:val="00BF510D"/>
    <w:rsid w:val="00BF5810"/>
    <w:rsid w:val="00BF597F"/>
    <w:rsid w:val="00BF5D6E"/>
    <w:rsid w:val="00BF70E5"/>
    <w:rsid w:val="00BF72F0"/>
    <w:rsid w:val="00BF7A04"/>
    <w:rsid w:val="00BF7CE9"/>
    <w:rsid w:val="00C00DB9"/>
    <w:rsid w:val="00C01103"/>
    <w:rsid w:val="00C038C5"/>
    <w:rsid w:val="00C04325"/>
    <w:rsid w:val="00C0582B"/>
    <w:rsid w:val="00C07C1B"/>
    <w:rsid w:val="00C10277"/>
    <w:rsid w:val="00C13428"/>
    <w:rsid w:val="00C16C01"/>
    <w:rsid w:val="00C20C72"/>
    <w:rsid w:val="00C21721"/>
    <w:rsid w:val="00C21FAE"/>
    <w:rsid w:val="00C23D17"/>
    <w:rsid w:val="00C23DAB"/>
    <w:rsid w:val="00C24C31"/>
    <w:rsid w:val="00C250AC"/>
    <w:rsid w:val="00C25232"/>
    <w:rsid w:val="00C26725"/>
    <w:rsid w:val="00C2731F"/>
    <w:rsid w:val="00C27417"/>
    <w:rsid w:val="00C27C04"/>
    <w:rsid w:val="00C302A8"/>
    <w:rsid w:val="00C30E49"/>
    <w:rsid w:val="00C31EAB"/>
    <w:rsid w:val="00C32A28"/>
    <w:rsid w:val="00C33F0B"/>
    <w:rsid w:val="00C33FC2"/>
    <w:rsid w:val="00C3780D"/>
    <w:rsid w:val="00C40495"/>
    <w:rsid w:val="00C415C3"/>
    <w:rsid w:val="00C41D70"/>
    <w:rsid w:val="00C42A69"/>
    <w:rsid w:val="00C45226"/>
    <w:rsid w:val="00C47DE2"/>
    <w:rsid w:val="00C50AF3"/>
    <w:rsid w:val="00C51575"/>
    <w:rsid w:val="00C51E02"/>
    <w:rsid w:val="00C51E28"/>
    <w:rsid w:val="00C5304C"/>
    <w:rsid w:val="00C53B65"/>
    <w:rsid w:val="00C54171"/>
    <w:rsid w:val="00C54E59"/>
    <w:rsid w:val="00C558C1"/>
    <w:rsid w:val="00C56218"/>
    <w:rsid w:val="00C571C7"/>
    <w:rsid w:val="00C573C2"/>
    <w:rsid w:val="00C57A9C"/>
    <w:rsid w:val="00C57D28"/>
    <w:rsid w:val="00C606B9"/>
    <w:rsid w:val="00C61319"/>
    <w:rsid w:val="00C620F3"/>
    <w:rsid w:val="00C630D3"/>
    <w:rsid w:val="00C63555"/>
    <w:rsid w:val="00C647A2"/>
    <w:rsid w:val="00C64901"/>
    <w:rsid w:val="00C64C6D"/>
    <w:rsid w:val="00C652CF"/>
    <w:rsid w:val="00C70BC8"/>
    <w:rsid w:val="00C71ECD"/>
    <w:rsid w:val="00C726EF"/>
    <w:rsid w:val="00C74198"/>
    <w:rsid w:val="00C765EA"/>
    <w:rsid w:val="00C7745C"/>
    <w:rsid w:val="00C807B0"/>
    <w:rsid w:val="00C80B2A"/>
    <w:rsid w:val="00C80D69"/>
    <w:rsid w:val="00C8199B"/>
    <w:rsid w:val="00C832C2"/>
    <w:rsid w:val="00C84618"/>
    <w:rsid w:val="00C8588E"/>
    <w:rsid w:val="00C872C5"/>
    <w:rsid w:val="00C90593"/>
    <w:rsid w:val="00C92D73"/>
    <w:rsid w:val="00C94093"/>
    <w:rsid w:val="00C95E27"/>
    <w:rsid w:val="00C95EF4"/>
    <w:rsid w:val="00C9669D"/>
    <w:rsid w:val="00C96C6F"/>
    <w:rsid w:val="00CA0C90"/>
    <w:rsid w:val="00CA36FC"/>
    <w:rsid w:val="00CA3E79"/>
    <w:rsid w:val="00CA4799"/>
    <w:rsid w:val="00CA6662"/>
    <w:rsid w:val="00CA7BF8"/>
    <w:rsid w:val="00CA7E64"/>
    <w:rsid w:val="00CB01C0"/>
    <w:rsid w:val="00CB0A08"/>
    <w:rsid w:val="00CB0B4D"/>
    <w:rsid w:val="00CB4879"/>
    <w:rsid w:val="00CB5110"/>
    <w:rsid w:val="00CB52B7"/>
    <w:rsid w:val="00CB6F00"/>
    <w:rsid w:val="00CB7DA6"/>
    <w:rsid w:val="00CC1731"/>
    <w:rsid w:val="00CC22AD"/>
    <w:rsid w:val="00CC2E5D"/>
    <w:rsid w:val="00CC3DD0"/>
    <w:rsid w:val="00CC4691"/>
    <w:rsid w:val="00CC4BF6"/>
    <w:rsid w:val="00CC5201"/>
    <w:rsid w:val="00CD016E"/>
    <w:rsid w:val="00CD114F"/>
    <w:rsid w:val="00CD34D7"/>
    <w:rsid w:val="00CD4D2E"/>
    <w:rsid w:val="00CD4EAD"/>
    <w:rsid w:val="00CD643B"/>
    <w:rsid w:val="00CD649A"/>
    <w:rsid w:val="00CD6B6C"/>
    <w:rsid w:val="00CE11BD"/>
    <w:rsid w:val="00CE11F2"/>
    <w:rsid w:val="00CE22E3"/>
    <w:rsid w:val="00CE25A0"/>
    <w:rsid w:val="00CE3235"/>
    <w:rsid w:val="00CE32DE"/>
    <w:rsid w:val="00CE37CB"/>
    <w:rsid w:val="00CE415A"/>
    <w:rsid w:val="00CE445A"/>
    <w:rsid w:val="00CE533F"/>
    <w:rsid w:val="00CE5D55"/>
    <w:rsid w:val="00CF0E96"/>
    <w:rsid w:val="00CF126D"/>
    <w:rsid w:val="00CF17C4"/>
    <w:rsid w:val="00CF2348"/>
    <w:rsid w:val="00CF2E22"/>
    <w:rsid w:val="00CF3C88"/>
    <w:rsid w:val="00CF484B"/>
    <w:rsid w:val="00CF4AEA"/>
    <w:rsid w:val="00CF4AF1"/>
    <w:rsid w:val="00CF5047"/>
    <w:rsid w:val="00CF7B2C"/>
    <w:rsid w:val="00D00425"/>
    <w:rsid w:val="00D00705"/>
    <w:rsid w:val="00D00866"/>
    <w:rsid w:val="00D00D90"/>
    <w:rsid w:val="00D01177"/>
    <w:rsid w:val="00D01C92"/>
    <w:rsid w:val="00D0229A"/>
    <w:rsid w:val="00D02760"/>
    <w:rsid w:val="00D0380C"/>
    <w:rsid w:val="00D03B62"/>
    <w:rsid w:val="00D041AE"/>
    <w:rsid w:val="00D044DF"/>
    <w:rsid w:val="00D051A8"/>
    <w:rsid w:val="00D05279"/>
    <w:rsid w:val="00D05321"/>
    <w:rsid w:val="00D07835"/>
    <w:rsid w:val="00D07BA2"/>
    <w:rsid w:val="00D103C2"/>
    <w:rsid w:val="00D10FFA"/>
    <w:rsid w:val="00D115B3"/>
    <w:rsid w:val="00D116BB"/>
    <w:rsid w:val="00D13839"/>
    <w:rsid w:val="00D13883"/>
    <w:rsid w:val="00D15FAD"/>
    <w:rsid w:val="00D164A0"/>
    <w:rsid w:val="00D165EC"/>
    <w:rsid w:val="00D1715B"/>
    <w:rsid w:val="00D17C9C"/>
    <w:rsid w:val="00D204EF"/>
    <w:rsid w:val="00D25E37"/>
    <w:rsid w:val="00D25F32"/>
    <w:rsid w:val="00D27627"/>
    <w:rsid w:val="00D27D2E"/>
    <w:rsid w:val="00D331D0"/>
    <w:rsid w:val="00D333EF"/>
    <w:rsid w:val="00D341B7"/>
    <w:rsid w:val="00D3514B"/>
    <w:rsid w:val="00D362E0"/>
    <w:rsid w:val="00D372FE"/>
    <w:rsid w:val="00D37F2B"/>
    <w:rsid w:val="00D37FE9"/>
    <w:rsid w:val="00D400C4"/>
    <w:rsid w:val="00D40A1D"/>
    <w:rsid w:val="00D41906"/>
    <w:rsid w:val="00D426A3"/>
    <w:rsid w:val="00D4278B"/>
    <w:rsid w:val="00D42E51"/>
    <w:rsid w:val="00D4341E"/>
    <w:rsid w:val="00D44102"/>
    <w:rsid w:val="00D44547"/>
    <w:rsid w:val="00D44D03"/>
    <w:rsid w:val="00D450C1"/>
    <w:rsid w:val="00D452BF"/>
    <w:rsid w:val="00D45974"/>
    <w:rsid w:val="00D46D04"/>
    <w:rsid w:val="00D46E78"/>
    <w:rsid w:val="00D5170F"/>
    <w:rsid w:val="00D51F04"/>
    <w:rsid w:val="00D5200B"/>
    <w:rsid w:val="00D52809"/>
    <w:rsid w:val="00D52B80"/>
    <w:rsid w:val="00D53873"/>
    <w:rsid w:val="00D53CE0"/>
    <w:rsid w:val="00D543A1"/>
    <w:rsid w:val="00D5569C"/>
    <w:rsid w:val="00D577AC"/>
    <w:rsid w:val="00D57947"/>
    <w:rsid w:val="00D60195"/>
    <w:rsid w:val="00D60AF5"/>
    <w:rsid w:val="00D62575"/>
    <w:rsid w:val="00D636FA"/>
    <w:rsid w:val="00D63E61"/>
    <w:rsid w:val="00D6473E"/>
    <w:rsid w:val="00D64AF7"/>
    <w:rsid w:val="00D65CBB"/>
    <w:rsid w:val="00D7068E"/>
    <w:rsid w:val="00D70A43"/>
    <w:rsid w:val="00D71AA8"/>
    <w:rsid w:val="00D7213E"/>
    <w:rsid w:val="00D75653"/>
    <w:rsid w:val="00D75B27"/>
    <w:rsid w:val="00D805FD"/>
    <w:rsid w:val="00D81415"/>
    <w:rsid w:val="00D82432"/>
    <w:rsid w:val="00D837AF"/>
    <w:rsid w:val="00D85125"/>
    <w:rsid w:val="00D86DCD"/>
    <w:rsid w:val="00D873B5"/>
    <w:rsid w:val="00D877F7"/>
    <w:rsid w:val="00D879C8"/>
    <w:rsid w:val="00D91479"/>
    <w:rsid w:val="00D9181E"/>
    <w:rsid w:val="00D9251F"/>
    <w:rsid w:val="00D932EB"/>
    <w:rsid w:val="00D93A27"/>
    <w:rsid w:val="00D94AFF"/>
    <w:rsid w:val="00D94F2C"/>
    <w:rsid w:val="00D95986"/>
    <w:rsid w:val="00DA00FA"/>
    <w:rsid w:val="00DA242D"/>
    <w:rsid w:val="00DA3170"/>
    <w:rsid w:val="00DA485D"/>
    <w:rsid w:val="00DA5EFF"/>
    <w:rsid w:val="00DA5F18"/>
    <w:rsid w:val="00DA5F5F"/>
    <w:rsid w:val="00DA61A2"/>
    <w:rsid w:val="00DA77F5"/>
    <w:rsid w:val="00DA7C94"/>
    <w:rsid w:val="00DB125B"/>
    <w:rsid w:val="00DB2A76"/>
    <w:rsid w:val="00DB454F"/>
    <w:rsid w:val="00DB52EE"/>
    <w:rsid w:val="00DB5FEE"/>
    <w:rsid w:val="00DB6BC7"/>
    <w:rsid w:val="00DB7E20"/>
    <w:rsid w:val="00DC047F"/>
    <w:rsid w:val="00DC0C3E"/>
    <w:rsid w:val="00DC0F49"/>
    <w:rsid w:val="00DC1E9D"/>
    <w:rsid w:val="00DC20FE"/>
    <w:rsid w:val="00DC2489"/>
    <w:rsid w:val="00DC29E1"/>
    <w:rsid w:val="00DC2E93"/>
    <w:rsid w:val="00DC39D8"/>
    <w:rsid w:val="00DC3FF3"/>
    <w:rsid w:val="00DC414C"/>
    <w:rsid w:val="00DC5C3E"/>
    <w:rsid w:val="00DC64C1"/>
    <w:rsid w:val="00DC6B9A"/>
    <w:rsid w:val="00DD0BC9"/>
    <w:rsid w:val="00DD1479"/>
    <w:rsid w:val="00DD1928"/>
    <w:rsid w:val="00DD1FBC"/>
    <w:rsid w:val="00DD34EF"/>
    <w:rsid w:val="00DD38EE"/>
    <w:rsid w:val="00DD3A4F"/>
    <w:rsid w:val="00DD4401"/>
    <w:rsid w:val="00DD4AAD"/>
    <w:rsid w:val="00DE0F6E"/>
    <w:rsid w:val="00DE13D1"/>
    <w:rsid w:val="00DE2B4B"/>
    <w:rsid w:val="00DE3ABF"/>
    <w:rsid w:val="00DE3E52"/>
    <w:rsid w:val="00DE6B22"/>
    <w:rsid w:val="00DE7897"/>
    <w:rsid w:val="00DF0503"/>
    <w:rsid w:val="00DF202A"/>
    <w:rsid w:val="00DF2F70"/>
    <w:rsid w:val="00DF461E"/>
    <w:rsid w:val="00DF465F"/>
    <w:rsid w:val="00DF48F3"/>
    <w:rsid w:val="00DF51AF"/>
    <w:rsid w:val="00DF6DE7"/>
    <w:rsid w:val="00DF6E42"/>
    <w:rsid w:val="00DF6E65"/>
    <w:rsid w:val="00DF72DF"/>
    <w:rsid w:val="00E0091E"/>
    <w:rsid w:val="00E026F3"/>
    <w:rsid w:val="00E04513"/>
    <w:rsid w:val="00E04610"/>
    <w:rsid w:val="00E059DB"/>
    <w:rsid w:val="00E05C0F"/>
    <w:rsid w:val="00E05C1C"/>
    <w:rsid w:val="00E11199"/>
    <w:rsid w:val="00E13221"/>
    <w:rsid w:val="00E14BB3"/>
    <w:rsid w:val="00E15FF9"/>
    <w:rsid w:val="00E17AE7"/>
    <w:rsid w:val="00E21777"/>
    <w:rsid w:val="00E22AA8"/>
    <w:rsid w:val="00E22C78"/>
    <w:rsid w:val="00E259B1"/>
    <w:rsid w:val="00E26031"/>
    <w:rsid w:val="00E26093"/>
    <w:rsid w:val="00E27B78"/>
    <w:rsid w:val="00E30A33"/>
    <w:rsid w:val="00E31AFB"/>
    <w:rsid w:val="00E31D3B"/>
    <w:rsid w:val="00E34213"/>
    <w:rsid w:val="00E34835"/>
    <w:rsid w:val="00E35A51"/>
    <w:rsid w:val="00E35CDB"/>
    <w:rsid w:val="00E369F2"/>
    <w:rsid w:val="00E41883"/>
    <w:rsid w:val="00E41B3E"/>
    <w:rsid w:val="00E42AFC"/>
    <w:rsid w:val="00E45D53"/>
    <w:rsid w:val="00E516E9"/>
    <w:rsid w:val="00E5206E"/>
    <w:rsid w:val="00E52F5B"/>
    <w:rsid w:val="00E548EF"/>
    <w:rsid w:val="00E54C9C"/>
    <w:rsid w:val="00E56499"/>
    <w:rsid w:val="00E568C2"/>
    <w:rsid w:val="00E56B42"/>
    <w:rsid w:val="00E56C98"/>
    <w:rsid w:val="00E56DAB"/>
    <w:rsid w:val="00E57BB6"/>
    <w:rsid w:val="00E60A76"/>
    <w:rsid w:val="00E61724"/>
    <w:rsid w:val="00E61A4E"/>
    <w:rsid w:val="00E62979"/>
    <w:rsid w:val="00E63089"/>
    <w:rsid w:val="00E63DE2"/>
    <w:rsid w:val="00E64C65"/>
    <w:rsid w:val="00E6599C"/>
    <w:rsid w:val="00E65A7E"/>
    <w:rsid w:val="00E704C3"/>
    <w:rsid w:val="00E71E6C"/>
    <w:rsid w:val="00E71E99"/>
    <w:rsid w:val="00E7230D"/>
    <w:rsid w:val="00E73767"/>
    <w:rsid w:val="00E74A43"/>
    <w:rsid w:val="00E771C2"/>
    <w:rsid w:val="00E777B5"/>
    <w:rsid w:val="00E7799C"/>
    <w:rsid w:val="00E77D17"/>
    <w:rsid w:val="00E8007F"/>
    <w:rsid w:val="00E80289"/>
    <w:rsid w:val="00E80606"/>
    <w:rsid w:val="00E82735"/>
    <w:rsid w:val="00E8326A"/>
    <w:rsid w:val="00E844F9"/>
    <w:rsid w:val="00E8458E"/>
    <w:rsid w:val="00E86C5B"/>
    <w:rsid w:val="00E86E7E"/>
    <w:rsid w:val="00E87268"/>
    <w:rsid w:val="00E87BDF"/>
    <w:rsid w:val="00E87C67"/>
    <w:rsid w:val="00E87C8E"/>
    <w:rsid w:val="00E919C7"/>
    <w:rsid w:val="00E92747"/>
    <w:rsid w:val="00E9311E"/>
    <w:rsid w:val="00E941DD"/>
    <w:rsid w:val="00E94397"/>
    <w:rsid w:val="00E95CEB"/>
    <w:rsid w:val="00E95F80"/>
    <w:rsid w:val="00E964FD"/>
    <w:rsid w:val="00E972A9"/>
    <w:rsid w:val="00EA0327"/>
    <w:rsid w:val="00EA05D0"/>
    <w:rsid w:val="00EA0C6A"/>
    <w:rsid w:val="00EA2131"/>
    <w:rsid w:val="00EA306C"/>
    <w:rsid w:val="00EA3809"/>
    <w:rsid w:val="00EA42D1"/>
    <w:rsid w:val="00EA4C49"/>
    <w:rsid w:val="00EA5193"/>
    <w:rsid w:val="00EA53ED"/>
    <w:rsid w:val="00EA5C6E"/>
    <w:rsid w:val="00EA70A2"/>
    <w:rsid w:val="00EA75A7"/>
    <w:rsid w:val="00EB3EFE"/>
    <w:rsid w:val="00EB4EEC"/>
    <w:rsid w:val="00EB5105"/>
    <w:rsid w:val="00EB5212"/>
    <w:rsid w:val="00EB6C62"/>
    <w:rsid w:val="00EC066E"/>
    <w:rsid w:val="00EC2079"/>
    <w:rsid w:val="00EC3C7C"/>
    <w:rsid w:val="00EC3CBF"/>
    <w:rsid w:val="00EC4E79"/>
    <w:rsid w:val="00EC6531"/>
    <w:rsid w:val="00EC715F"/>
    <w:rsid w:val="00EC79CB"/>
    <w:rsid w:val="00EC7D71"/>
    <w:rsid w:val="00EC7D9A"/>
    <w:rsid w:val="00ED0DAD"/>
    <w:rsid w:val="00ED1B58"/>
    <w:rsid w:val="00ED277F"/>
    <w:rsid w:val="00ED30E6"/>
    <w:rsid w:val="00ED3F01"/>
    <w:rsid w:val="00ED7032"/>
    <w:rsid w:val="00ED7188"/>
    <w:rsid w:val="00ED79DA"/>
    <w:rsid w:val="00ED7E58"/>
    <w:rsid w:val="00EE0839"/>
    <w:rsid w:val="00EE08FB"/>
    <w:rsid w:val="00EE0AE9"/>
    <w:rsid w:val="00EE3188"/>
    <w:rsid w:val="00EE38E7"/>
    <w:rsid w:val="00EE3B2E"/>
    <w:rsid w:val="00EE4916"/>
    <w:rsid w:val="00EE7355"/>
    <w:rsid w:val="00EE782A"/>
    <w:rsid w:val="00EE7D25"/>
    <w:rsid w:val="00EF114D"/>
    <w:rsid w:val="00EF2106"/>
    <w:rsid w:val="00EF354C"/>
    <w:rsid w:val="00EF37D8"/>
    <w:rsid w:val="00EF3DCF"/>
    <w:rsid w:val="00EF3FB5"/>
    <w:rsid w:val="00EF4BDA"/>
    <w:rsid w:val="00EF6E33"/>
    <w:rsid w:val="00F006DC"/>
    <w:rsid w:val="00F0097F"/>
    <w:rsid w:val="00F00E0B"/>
    <w:rsid w:val="00F012E2"/>
    <w:rsid w:val="00F01596"/>
    <w:rsid w:val="00F0166E"/>
    <w:rsid w:val="00F01728"/>
    <w:rsid w:val="00F01AA7"/>
    <w:rsid w:val="00F01AE2"/>
    <w:rsid w:val="00F02058"/>
    <w:rsid w:val="00F02399"/>
    <w:rsid w:val="00F026DF"/>
    <w:rsid w:val="00F03BC6"/>
    <w:rsid w:val="00F05D15"/>
    <w:rsid w:val="00F05ED0"/>
    <w:rsid w:val="00F06EBB"/>
    <w:rsid w:val="00F10B0A"/>
    <w:rsid w:val="00F10FA9"/>
    <w:rsid w:val="00F11AD0"/>
    <w:rsid w:val="00F11C52"/>
    <w:rsid w:val="00F14326"/>
    <w:rsid w:val="00F16624"/>
    <w:rsid w:val="00F16BD1"/>
    <w:rsid w:val="00F20A86"/>
    <w:rsid w:val="00F21D6E"/>
    <w:rsid w:val="00F2354C"/>
    <w:rsid w:val="00F23E6F"/>
    <w:rsid w:val="00F24564"/>
    <w:rsid w:val="00F31C95"/>
    <w:rsid w:val="00F32459"/>
    <w:rsid w:val="00F35254"/>
    <w:rsid w:val="00F35865"/>
    <w:rsid w:val="00F3607F"/>
    <w:rsid w:val="00F36451"/>
    <w:rsid w:val="00F36E1C"/>
    <w:rsid w:val="00F377AB"/>
    <w:rsid w:val="00F37FCC"/>
    <w:rsid w:val="00F40510"/>
    <w:rsid w:val="00F40875"/>
    <w:rsid w:val="00F416C2"/>
    <w:rsid w:val="00F41E78"/>
    <w:rsid w:val="00F42756"/>
    <w:rsid w:val="00F500D2"/>
    <w:rsid w:val="00F5076D"/>
    <w:rsid w:val="00F50BFD"/>
    <w:rsid w:val="00F5193D"/>
    <w:rsid w:val="00F51C42"/>
    <w:rsid w:val="00F52FAE"/>
    <w:rsid w:val="00F53706"/>
    <w:rsid w:val="00F53E2B"/>
    <w:rsid w:val="00F55637"/>
    <w:rsid w:val="00F55856"/>
    <w:rsid w:val="00F559A2"/>
    <w:rsid w:val="00F5672E"/>
    <w:rsid w:val="00F567CA"/>
    <w:rsid w:val="00F56CF3"/>
    <w:rsid w:val="00F61025"/>
    <w:rsid w:val="00F61F92"/>
    <w:rsid w:val="00F6232E"/>
    <w:rsid w:val="00F623E6"/>
    <w:rsid w:val="00F63E93"/>
    <w:rsid w:val="00F641F0"/>
    <w:rsid w:val="00F64DD3"/>
    <w:rsid w:val="00F66D6E"/>
    <w:rsid w:val="00F67AFD"/>
    <w:rsid w:val="00F70DC3"/>
    <w:rsid w:val="00F71D6E"/>
    <w:rsid w:val="00F72CBB"/>
    <w:rsid w:val="00F73216"/>
    <w:rsid w:val="00F7392F"/>
    <w:rsid w:val="00F73A42"/>
    <w:rsid w:val="00F73E5C"/>
    <w:rsid w:val="00F74585"/>
    <w:rsid w:val="00F75601"/>
    <w:rsid w:val="00F75ACB"/>
    <w:rsid w:val="00F75F9B"/>
    <w:rsid w:val="00F77194"/>
    <w:rsid w:val="00F77814"/>
    <w:rsid w:val="00F803EE"/>
    <w:rsid w:val="00F81B2E"/>
    <w:rsid w:val="00F81BE3"/>
    <w:rsid w:val="00F829D5"/>
    <w:rsid w:val="00F82AF4"/>
    <w:rsid w:val="00F838B2"/>
    <w:rsid w:val="00F850E6"/>
    <w:rsid w:val="00F85517"/>
    <w:rsid w:val="00F8568E"/>
    <w:rsid w:val="00F8664D"/>
    <w:rsid w:val="00F87563"/>
    <w:rsid w:val="00F87DA1"/>
    <w:rsid w:val="00F90989"/>
    <w:rsid w:val="00F90E71"/>
    <w:rsid w:val="00F91FA0"/>
    <w:rsid w:val="00F928D4"/>
    <w:rsid w:val="00F9436E"/>
    <w:rsid w:val="00F9440E"/>
    <w:rsid w:val="00F9728B"/>
    <w:rsid w:val="00FA095A"/>
    <w:rsid w:val="00FA1E0C"/>
    <w:rsid w:val="00FA29EE"/>
    <w:rsid w:val="00FA38A6"/>
    <w:rsid w:val="00FA4425"/>
    <w:rsid w:val="00FA53D5"/>
    <w:rsid w:val="00FA5795"/>
    <w:rsid w:val="00FA62FF"/>
    <w:rsid w:val="00FA6B08"/>
    <w:rsid w:val="00FB03F8"/>
    <w:rsid w:val="00FB11AA"/>
    <w:rsid w:val="00FB3AE0"/>
    <w:rsid w:val="00FB5B96"/>
    <w:rsid w:val="00FC48A0"/>
    <w:rsid w:val="00FC4D02"/>
    <w:rsid w:val="00FC63DF"/>
    <w:rsid w:val="00FC6AF0"/>
    <w:rsid w:val="00FC717D"/>
    <w:rsid w:val="00FC7336"/>
    <w:rsid w:val="00FC7F10"/>
    <w:rsid w:val="00FD17B8"/>
    <w:rsid w:val="00FD2100"/>
    <w:rsid w:val="00FD325B"/>
    <w:rsid w:val="00FD3365"/>
    <w:rsid w:val="00FD3D9A"/>
    <w:rsid w:val="00FD4DDF"/>
    <w:rsid w:val="00FE0BFB"/>
    <w:rsid w:val="00FE316F"/>
    <w:rsid w:val="00FE3FA3"/>
    <w:rsid w:val="00FE4531"/>
    <w:rsid w:val="00FE5AD5"/>
    <w:rsid w:val="00FE6176"/>
    <w:rsid w:val="00FE62B4"/>
    <w:rsid w:val="00FF0E5A"/>
    <w:rsid w:val="00FF0E5D"/>
    <w:rsid w:val="00FF1436"/>
    <w:rsid w:val="00FF3834"/>
    <w:rsid w:val="00FF3B31"/>
    <w:rsid w:val="00FF5983"/>
    <w:rsid w:val="00FF66BB"/>
    <w:rsid w:val="00FF7076"/>
    <w:rsid w:val="00FF7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FA011A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sz w:val="22"/>
      <w:szCs w:val="20"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right" w:pos="9360"/>
      </w:tabs>
      <w:outlineLvl w:val="1"/>
    </w:pPr>
    <w:rPr>
      <w:b/>
      <w:caps/>
      <w:sz w:val="22"/>
      <w:szCs w:val="20"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right" w:pos="9360"/>
      </w:tabs>
      <w:jc w:val="center"/>
      <w:outlineLvl w:val="2"/>
    </w:pPr>
    <w:rPr>
      <w:b/>
      <w:sz w:val="22"/>
      <w:szCs w:val="20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Cs w:val="20"/>
      <w:u w:val="single"/>
    </w:rPr>
  </w:style>
  <w:style w:type="paragraph" w:styleId="Heading6">
    <w:name w:val="heading 6"/>
    <w:basedOn w:val="Normal"/>
    <w:next w:val="Normal"/>
    <w:qFormat/>
    <w:pPr>
      <w:keepNext/>
      <w:tabs>
        <w:tab w:val="right" w:pos="9360"/>
      </w:tabs>
      <w:outlineLvl w:val="5"/>
    </w:pPr>
    <w:rPr>
      <w:b/>
      <w:bCs/>
      <w:sz w:val="22"/>
      <w:szCs w:val="20"/>
    </w:rPr>
  </w:style>
  <w:style w:type="paragraph" w:styleId="Heading7">
    <w:name w:val="heading 7"/>
    <w:basedOn w:val="Normal"/>
    <w:next w:val="Normal"/>
    <w:qFormat/>
    <w:pPr>
      <w:keepNext/>
      <w:tabs>
        <w:tab w:val="right" w:pos="9360"/>
      </w:tabs>
      <w:jc w:val="both"/>
      <w:outlineLvl w:val="6"/>
    </w:pPr>
    <w:rPr>
      <w:b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Pr>
      <w:rFonts w:ascii="Courier New" w:hAnsi="Courier New" w:cs="Courier New"/>
      <w:szCs w:val="20"/>
    </w:rPr>
  </w:style>
  <w:style w:type="character" w:customStyle="1" w:styleId="PlainTextChar">
    <w:name w:val="Plain Text Char"/>
    <w:basedOn w:val="DefaultParagraphFont"/>
    <w:link w:val="PlainText"/>
    <w:rPr>
      <w:rFonts w:ascii="Courier New" w:hAnsi="Courier New" w:cs="Courier New"/>
    </w:rPr>
  </w:style>
  <w:style w:type="paragraph" w:styleId="Title">
    <w:name w:val="Title"/>
    <w:basedOn w:val="Normal"/>
    <w:qFormat/>
    <w:pPr>
      <w:jc w:val="center"/>
    </w:pPr>
    <w:rPr>
      <w:b/>
      <w:szCs w:val="20"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BodyText">
    <w:name w:val="Body Text"/>
    <w:basedOn w:val="Normal"/>
    <w:semiHidden/>
    <w:rPr>
      <w:sz w:val="22"/>
      <w:szCs w:val="20"/>
    </w:rPr>
  </w:style>
  <w:style w:type="character" w:styleId="FollowedHyperlink">
    <w:name w:val="FollowedHyperlink"/>
    <w:basedOn w:val="DefaultParagraphFont"/>
    <w:semiHidden/>
    <w:rPr>
      <w:color w:val="800080"/>
      <w:u w:val="single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Pr>
      <w:sz w:val="24"/>
      <w:szCs w:val="24"/>
    </w:rPr>
  </w:style>
  <w:style w:type="paragraph" w:customStyle="1" w:styleId="Name">
    <w:name w:val="Name"/>
    <w:basedOn w:val="PlainText"/>
    <w:autoRedefine/>
    <w:pPr>
      <w:shd w:val="clear" w:color="auto" w:fill="DFE3F0" w:themeFill="accent1" w:themeFillTint="33"/>
      <w:spacing w:before="360" w:after="80"/>
      <w:ind w:left="360"/>
    </w:pPr>
    <w:rPr>
      <w:rFonts w:ascii="Calibri" w:hAnsi="Calibri" w:cs="Times New Roman"/>
      <w:b/>
      <w:bCs/>
      <w:spacing w:val="20"/>
      <w:sz w:val="38"/>
    </w:rPr>
  </w:style>
  <w:style w:type="character" w:customStyle="1" w:styleId="JobTextChar">
    <w:name w:val="Job Text Char"/>
    <w:basedOn w:val="PlainTextChar"/>
    <w:link w:val="JobText"/>
    <w:rPr>
      <w:rFonts w:ascii="Verdana" w:hAnsi="Verdana" w:cs="Courier New"/>
      <w:sz w:val="19"/>
      <w:lang w:val="en-US" w:eastAsia="en-US" w:bidi="ar-SA"/>
    </w:rPr>
  </w:style>
  <w:style w:type="paragraph" w:customStyle="1" w:styleId="JobText">
    <w:name w:val="Job Text"/>
    <w:basedOn w:val="PlainText"/>
    <w:link w:val="JobTextChar"/>
    <w:pPr>
      <w:spacing w:before="60" w:after="60"/>
      <w:jc w:val="both"/>
    </w:pPr>
    <w:rPr>
      <w:rFonts w:ascii="Verdana" w:hAnsi="Verdana"/>
      <w:sz w:val="19"/>
    </w:rPr>
  </w:style>
  <w:style w:type="paragraph" w:customStyle="1" w:styleId="Overviewbullets">
    <w:name w:val="Overview bullets"/>
    <w:basedOn w:val="Location"/>
    <w:pPr>
      <w:numPr>
        <w:numId w:val="1"/>
      </w:numPr>
      <w:spacing w:before="180" w:after="180"/>
      <w:jc w:val="both"/>
    </w:pPr>
    <w:rPr>
      <w:bCs/>
      <w:szCs w:val="19"/>
    </w:rPr>
  </w:style>
  <w:style w:type="paragraph" w:customStyle="1" w:styleId="Address">
    <w:name w:val="Address"/>
    <w:basedOn w:val="Overviewbullets"/>
    <w:pPr>
      <w:numPr>
        <w:numId w:val="0"/>
      </w:numPr>
      <w:spacing w:before="0" w:after="0"/>
      <w:ind w:left="360"/>
      <w:jc w:val="left"/>
    </w:pPr>
  </w:style>
  <w:style w:type="paragraph" w:customStyle="1" w:styleId="SectionHeader">
    <w:name w:val="Section Header"/>
    <w:basedOn w:val="PlainText"/>
    <w:pPr>
      <w:keepNext/>
      <w:pBdr>
        <w:bottom w:val="single" w:sz="8" w:space="1" w:color="auto"/>
        <w:between w:val="single" w:sz="8" w:space="1" w:color="auto"/>
      </w:pBdr>
      <w:spacing w:before="150" w:after="150"/>
      <w:jc w:val="center"/>
    </w:pPr>
    <w:rPr>
      <w:rFonts w:ascii="Verdana" w:hAnsi="Verdana"/>
      <w:b/>
      <w:bCs/>
      <w:smallCaps/>
      <w:sz w:val="24"/>
      <w:szCs w:val="28"/>
    </w:rPr>
  </w:style>
  <w:style w:type="paragraph" w:customStyle="1" w:styleId="Location">
    <w:name w:val="Location"/>
    <w:basedOn w:val="PlainText"/>
    <w:next w:val="PlainText"/>
    <w:pPr>
      <w:ind w:left="360"/>
    </w:pPr>
    <w:rPr>
      <w:rFonts w:ascii="Calibri" w:hAnsi="Calibri"/>
      <w:sz w:val="22"/>
    </w:rPr>
  </w:style>
  <w:style w:type="paragraph" w:customStyle="1" w:styleId="SkillsInfo">
    <w:name w:val="Skills Info"/>
    <w:basedOn w:val="PlainText"/>
    <w:next w:val="PlainText"/>
    <w:pPr>
      <w:framePr w:hSpace="1440" w:wrap="around" w:hAnchor="text" w:y="1"/>
    </w:pPr>
    <w:rPr>
      <w:rFonts w:ascii="Verdana" w:hAnsi="Verdana"/>
      <w:sz w:val="19"/>
      <w:szCs w:val="19"/>
    </w:rPr>
  </w:style>
  <w:style w:type="paragraph" w:customStyle="1" w:styleId="ResumeHeadings">
    <w:name w:val="Resume Headings"/>
    <w:basedOn w:val="PlainText"/>
    <w:pPr>
      <w:shd w:val="clear" w:color="auto" w:fill="DFE3F0" w:themeFill="accent1" w:themeFillTint="33"/>
      <w:spacing w:before="480" w:after="120"/>
      <w:ind w:left="360"/>
    </w:pPr>
    <w:rPr>
      <w:rFonts w:ascii="Calibri" w:hAnsi="Calibri"/>
      <w:b/>
      <w:iCs/>
      <w:sz w:val="28"/>
    </w:rPr>
  </w:style>
  <w:style w:type="paragraph" w:customStyle="1" w:styleId="JobTitlebold">
    <w:name w:val="Job Title bold"/>
    <w:basedOn w:val="JobText"/>
    <w:link w:val="JobTitleboldCharChar"/>
    <w:pPr>
      <w:spacing w:before="120" w:after="0"/>
      <w:ind w:left="360"/>
      <w:jc w:val="left"/>
    </w:pPr>
    <w:rPr>
      <w:rFonts w:ascii="Calibri" w:hAnsi="Calibri"/>
      <w:b/>
      <w:bCs/>
      <w:sz w:val="22"/>
    </w:rPr>
  </w:style>
  <w:style w:type="character" w:customStyle="1" w:styleId="JobTitleboldCharChar">
    <w:name w:val="Job Title bold Char Char"/>
    <w:basedOn w:val="JobTextChar"/>
    <w:link w:val="JobTitlebold"/>
    <w:rPr>
      <w:rFonts w:ascii="Calibri" w:hAnsi="Calibri" w:cs="Courier New"/>
      <w:b/>
      <w:bCs/>
      <w:sz w:val="22"/>
      <w:lang w:val="en-US" w:eastAsia="en-US" w:bidi="ar-SA"/>
    </w:rPr>
  </w:style>
  <w:style w:type="paragraph" w:customStyle="1" w:styleId="Dates">
    <w:name w:val="Dates"/>
    <w:basedOn w:val="Location"/>
    <w:pPr>
      <w:jc w:val="right"/>
    </w:pPr>
    <w:rPr>
      <w:rFonts w:cs="Times New Roman"/>
    </w:rPr>
  </w:style>
  <w:style w:type="paragraph" w:customStyle="1" w:styleId="SubmitResume">
    <w:name w:val="Submit Resume"/>
    <w:basedOn w:val="Normal"/>
    <w:pPr>
      <w:spacing w:before="100"/>
    </w:pPr>
    <w:rPr>
      <w:rFonts w:cs="MS Shell Dlg"/>
      <w:i/>
      <w:color w:val="333399"/>
      <w:sz w:val="16"/>
      <w:szCs w:val="15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rFonts w:ascii="Times New Roman" w:hAnsi="Times New Roman"/>
      <w:sz w:val="24"/>
      <w:szCs w:val="20"/>
    </w:rPr>
  </w:style>
  <w:style w:type="paragraph" w:customStyle="1" w:styleId="OrganizationName">
    <w:name w:val="Organization Name"/>
    <w:basedOn w:val="Location"/>
    <w:qFormat/>
    <w:pPr>
      <w:spacing w:before="120"/>
    </w:pPr>
  </w:style>
  <w:style w:type="paragraph" w:customStyle="1" w:styleId="BulletPoints">
    <w:name w:val="Bullet Points"/>
    <w:basedOn w:val="Normal"/>
    <w:pPr>
      <w:numPr>
        <w:numId w:val="2"/>
      </w:numPr>
      <w:spacing w:before="120"/>
    </w:pPr>
    <w:rPr>
      <w:rFonts w:ascii="Calibri" w:hAnsi="Calibri"/>
      <w:sz w:val="22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A4C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12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45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8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6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github.com/prateekrastogi/bakendi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github.com/prateekrastogi/andlit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github.com/prateekrastogi/Evolution-of-R" TargetMode="External"/><Relationship Id="rId5" Type="http://schemas.openxmlformats.org/officeDocument/2006/relationships/styles" Target="styles.xml"/><Relationship Id="rId15" Type="http://schemas.openxmlformats.org/officeDocument/2006/relationships/hyperlink" Target="https://github.com/prateekrastogi/videojs-icon-font" TargetMode="External"/><Relationship Id="rId10" Type="http://schemas.openxmlformats.org/officeDocument/2006/relationships/hyperlink" Target="mailto:p.rastogi@outlook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github.com/prateekrastogi/AutoShutDown" TargetMode="External"/></Relationships>
</file>

<file path=word/_rels/numbering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3" Type="http://schemas.openxmlformats.org/officeDocument/2006/relationships/image" Target="media/image3.gif"/><Relationship Id="rId7" Type="http://schemas.openxmlformats.org/officeDocument/2006/relationships/image" Target="media/image7.png"/><Relationship Id="rId2" Type="http://schemas.openxmlformats.org/officeDocument/2006/relationships/image" Target="media/image2.gif"/><Relationship Id="rId1" Type="http://schemas.openxmlformats.org/officeDocument/2006/relationships/image" Target="media/image1.gif"/><Relationship Id="rId6" Type="http://schemas.openxmlformats.org/officeDocument/2006/relationships/image" Target="media/image6.gif"/><Relationship Id="rId5" Type="http://schemas.openxmlformats.org/officeDocument/2006/relationships/image" Target="media/image5.gif"/><Relationship Id="rId4" Type="http://schemas.openxmlformats.org/officeDocument/2006/relationships/image" Target="media/image4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Old%20Stuff\intern\Prateek%20Rastogi-final%20-%20Copy.dotx" TargetMode="External"/></Relationships>
</file>

<file path=word/theme/theme1.xml><?xml version="1.0" encoding="utf-8"?>
<a:theme xmlns:a="http://schemas.openxmlformats.org/drawingml/2006/main" name="Office Theme">
  <a:themeElements>
    <a:clrScheme name="Executive">
      <a:dk1>
        <a:sysClr val="windowText" lastClr="000000"/>
      </a:dk1>
      <a:lt1>
        <a:sysClr val="window" lastClr="FFFFFF"/>
      </a:lt1>
      <a:dk2>
        <a:srgbClr val="2F5897"/>
      </a:dk2>
      <a:lt2>
        <a:srgbClr val="E4E9EF"/>
      </a:lt2>
      <a:accent1>
        <a:srgbClr val="6076B4"/>
      </a:accent1>
      <a:accent2>
        <a:srgbClr val="9C5252"/>
      </a:accent2>
      <a:accent3>
        <a:srgbClr val="E68422"/>
      </a:accent3>
      <a:accent4>
        <a:srgbClr val="846648"/>
      </a:accent4>
      <a:accent5>
        <a:srgbClr val="63891F"/>
      </a:accent5>
      <a:accent6>
        <a:srgbClr val="758085"/>
      </a:accent6>
      <a:hlink>
        <a:srgbClr val="3399FF"/>
      </a:hlink>
      <a:folHlink>
        <a:srgbClr val="B2B2B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MonsterProperties xmlns:xsi="http://www.w3.org/2001/XMLSchema-instance" xmlns:xsd="http://www.w3.org/2001/XMLSchema" xmlns="http://schemas.monster.com/Monster/Seeker/WordResumeTemplates">
  <AtlasTagging>
    <ResumeUploadSuccessTag>monmon_EZSubmitFinalUpload_1</ResumeUploadSuccessTag>
  </AtlasTagging>
  <TemplateProperties>
    <TemplateGUID>E165D6E7-990E-4C73-AAF0-4903A8008DDF</TemplateGUID>
    <TemplateBuildVersion>8</TemplateBuildVersion>
    <TemplateBuildDate>2010-06-15T11:59:50.8324128+02:00</TemplateBuildDate>
  </TemplateProperties>
</Monster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EE6487-3BB8-4831-A84A-EA72C011E7B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413E27A-9F10-4D79-BB65-07392FAEAA39}">
  <ds:schemaRefs>
    <ds:schemaRef ds:uri="http://www.w3.org/2001/XMLSchema"/>
    <ds:schemaRef ds:uri="http://schemas.monster.com/Monster/Seeker/WordResumeTemplates"/>
  </ds:schemaRefs>
</ds:datastoreItem>
</file>

<file path=customXml/itemProps3.xml><?xml version="1.0" encoding="utf-8"?>
<ds:datastoreItem xmlns:ds="http://schemas.openxmlformats.org/officeDocument/2006/customXml" ds:itemID="{47A9BA4D-189B-4497-9800-18EE5D5D83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Prateek Rastogi-final - Copy</Template>
  <TotalTime>0</TotalTime>
  <Pages>2</Pages>
  <Words>614</Words>
  <Characters>3504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4110</CharactersWithSpaces>
  <SharedDoc>false</SharedDoc>
  <HLinks>
    <vt:vector size="12" baseType="variant">
      <vt:variant>
        <vt:i4>6881366</vt:i4>
      </vt:variant>
      <vt:variant>
        <vt:i4>0</vt:i4>
      </vt:variant>
      <vt:variant>
        <vt:i4>0</vt:i4>
      </vt:variant>
      <vt:variant>
        <vt:i4>5</vt:i4>
      </vt:variant>
      <vt:variant>
        <vt:lpwstr>mailto:someone@example.com</vt:lpwstr>
      </vt:variant>
      <vt:variant>
        <vt:lpwstr>
        </vt:lpwstr>
      </vt:variant>
      <vt:variant>
        <vt:i4>5439552</vt:i4>
      </vt:variant>
      <vt:variant>
        <vt:i4>0</vt:i4>
      </vt:variant>
      <vt:variant>
        <vt:i4>0</vt:i4>
      </vt:variant>
      <vt:variant>
        <vt:i4>5</vt:i4>
      </vt:variant>
      <vt:variant>
        <vt:lpwstr>http://clk.atdmt.com/MON/go/140269936/direct/01/</vt:lpwstr>
      </vt:variant>
      <vt:variant>
        <vt:lpwstr>
        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cp:lastPrinted>2009-06-18T17:50:00Z</cp:lastPrinted>
  <dcterms:created xsi:type="dcterms:W3CDTF">2015-05-16T09:03:00Z</dcterms:created>
  <dcterms:modified xsi:type="dcterms:W3CDTF">2019-06-25T18:14:00Z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TC019533809991</vt:lpwstr>
  </property>
</Properties>
</file>